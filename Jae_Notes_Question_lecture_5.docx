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926F9" w14:paraId="0995D932" w14:textId="77777777">
        <w:tc>
          <w:tcPr>
            <w:tcW w:w="965" w:type="dxa"/>
            <w:shd w:val="clear" w:color="auto" w:fill="3A3A3A" w:themeFill="text2"/>
          </w:tcPr>
          <w:p w14:paraId="0E14740F" w14:textId="77777777" w:rsidR="003926F9" w:rsidRDefault="003926F9">
            <w:pPr>
              <w:spacing w:before="260"/>
            </w:pPr>
          </w:p>
        </w:tc>
        <w:tc>
          <w:tcPr>
            <w:tcW w:w="518" w:type="dxa"/>
          </w:tcPr>
          <w:p w14:paraId="41B51E92" w14:textId="77777777" w:rsidR="003926F9" w:rsidRDefault="003926F9">
            <w:pPr>
              <w:spacing w:before="260"/>
            </w:pPr>
          </w:p>
        </w:tc>
        <w:tc>
          <w:tcPr>
            <w:tcW w:w="8581" w:type="dxa"/>
          </w:tcPr>
          <w:p w14:paraId="5C629214" w14:textId="77777777" w:rsidR="003926F9" w:rsidRDefault="00D96CBF" w:rsidP="00D96CBF">
            <w:pPr>
              <w:pStyle w:val="Title"/>
              <w:tabs>
                <w:tab w:val="left" w:pos="3360"/>
              </w:tabs>
            </w:pPr>
            <w:r>
              <w:t>CPS 633 – note questions</w:t>
            </w:r>
          </w:p>
          <w:p w14:paraId="4C8AF2EA" w14:textId="77777777" w:rsidR="003926F9" w:rsidRDefault="00D96CBF" w:rsidP="00D96CBF">
            <w:pPr>
              <w:pStyle w:val="Subtitle"/>
              <w:tabs>
                <w:tab w:val="left" w:pos="3000"/>
              </w:tabs>
            </w:pPr>
            <w:r>
              <w:t>Jae Duk Seo</w:t>
            </w:r>
          </w:p>
        </w:tc>
      </w:tr>
    </w:tbl>
    <w:p w14:paraId="54BA1301" w14:textId="77777777" w:rsidR="003926F9" w:rsidRDefault="003926F9">
      <w:pPr>
        <w:pStyle w:val="Date"/>
      </w:pPr>
    </w:p>
    <w:p w14:paraId="0177DDEA" w14:textId="2D3E450F" w:rsidR="003926F9" w:rsidRDefault="00444C8B">
      <w:pPr>
        <w:pStyle w:val="Heading1"/>
      </w:pPr>
      <w:r>
        <w:t>Lecture 5</w:t>
      </w:r>
      <w:r w:rsidR="0015782A">
        <w:t xml:space="preserve"> </w:t>
      </w:r>
      <w:r w:rsidR="0038599A">
        <w:t>–</w:t>
      </w:r>
      <w:r w:rsidR="0015782A">
        <w:t xml:space="preserve"> </w:t>
      </w:r>
      <w:r w:rsidR="0061639A">
        <w:t>program security</w:t>
      </w:r>
    </w:p>
    <w:p w14:paraId="21F801C3" w14:textId="77777777" w:rsidR="00D2352F" w:rsidRDefault="00D2352F" w:rsidP="007B4609">
      <w:pPr>
        <w:pStyle w:val="ListParagraph"/>
        <w:numPr>
          <w:ilvl w:val="0"/>
          <w:numId w:val="11"/>
        </w:numPr>
      </w:pPr>
      <w:r>
        <w:t>When do we say the program is secure?</w:t>
      </w:r>
    </w:p>
    <w:p w14:paraId="63037E9F" w14:textId="77777777" w:rsidR="004533F4" w:rsidRDefault="004533F4" w:rsidP="007B4609">
      <w:pPr>
        <w:pStyle w:val="ListParagraph"/>
        <w:numPr>
          <w:ilvl w:val="0"/>
          <w:numId w:val="11"/>
        </w:numPr>
      </w:pPr>
      <w:r>
        <w:t xml:space="preserve">Can program security be different depending on the person you ask? </w:t>
      </w:r>
    </w:p>
    <w:p w14:paraId="644ADC3B" w14:textId="77777777" w:rsidR="00974A8A" w:rsidRDefault="00DA793A" w:rsidP="007B4609">
      <w:pPr>
        <w:pStyle w:val="ListParagraph"/>
        <w:numPr>
          <w:ilvl w:val="0"/>
          <w:numId w:val="11"/>
        </w:numPr>
      </w:pPr>
      <w:r>
        <w:t xml:space="preserve">What are flaw, fault, error, bug, </w:t>
      </w:r>
      <w:r w:rsidR="00883BAB">
        <w:t xml:space="preserve">and failure? </w:t>
      </w:r>
    </w:p>
    <w:p w14:paraId="7935F8F6" w14:textId="77777777" w:rsidR="00974A8A" w:rsidRDefault="00974A8A" w:rsidP="007B4609">
      <w:pPr>
        <w:pStyle w:val="ListParagraph"/>
        <w:numPr>
          <w:ilvl w:val="0"/>
          <w:numId w:val="11"/>
        </w:numPr>
      </w:pPr>
      <w:r>
        <w:t>How can we temporally fix up the above problems? Also, is this a permanent solution?</w:t>
      </w:r>
    </w:p>
    <w:p w14:paraId="32749141" w14:textId="77777777" w:rsidR="00385B17" w:rsidRDefault="00385B17" w:rsidP="007B4609">
      <w:pPr>
        <w:pStyle w:val="ListParagraph"/>
        <w:numPr>
          <w:ilvl w:val="0"/>
          <w:numId w:val="11"/>
        </w:numPr>
      </w:pPr>
      <w:r>
        <w:t xml:space="preserve">What are unexpected behaviors and why do we need to know them? </w:t>
      </w:r>
    </w:p>
    <w:p w14:paraId="7A13308D" w14:textId="77777777" w:rsidR="00385B17" w:rsidRDefault="00385B17" w:rsidP="00385B17">
      <w:pPr>
        <w:pStyle w:val="ListParagraph"/>
        <w:numPr>
          <w:ilvl w:val="0"/>
          <w:numId w:val="11"/>
        </w:numPr>
      </w:pPr>
      <w:r>
        <w:t>Name some security flaws and describe what buffer overflow is.</w:t>
      </w:r>
    </w:p>
    <w:p w14:paraId="1F8493DD" w14:textId="77777777" w:rsidR="008C614A" w:rsidRDefault="008C614A" w:rsidP="00385B17">
      <w:pPr>
        <w:pStyle w:val="ListParagraph"/>
        <w:numPr>
          <w:ilvl w:val="0"/>
          <w:numId w:val="11"/>
        </w:numPr>
      </w:pPr>
      <w:r>
        <w:t>There are four places where overflown bit can go, describe each of them.</w:t>
      </w:r>
    </w:p>
    <w:p w14:paraId="0C72E5F0" w14:textId="77777777" w:rsidR="00EF439B" w:rsidRDefault="00EF439B" w:rsidP="00385B17">
      <w:pPr>
        <w:pStyle w:val="ListParagraph"/>
        <w:numPr>
          <w:ilvl w:val="0"/>
          <w:numId w:val="11"/>
        </w:numPr>
      </w:pPr>
      <w:r>
        <w:t xml:space="preserve">How can an attacker abuse the return address? </w:t>
      </w:r>
    </w:p>
    <w:p w14:paraId="68C4E77C" w14:textId="77777777" w:rsidR="006A5C73" w:rsidRDefault="006A5C73" w:rsidP="00385B17">
      <w:pPr>
        <w:pStyle w:val="ListParagraph"/>
        <w:numPr>
          <w:ilvl w:val="0"/>
          <w:numId w:val="11"/>
        </w:numPr>
      </w:pPr>
      <w:r>
        <w:t xml:space="preserve">What is the main defense mechanism of web server attack? </w:t>
      </w:r>
    </w:p>
    <w:p w14:paraId="39DE1FE7" w14:textId="77777777" w:rsidR="004B4AD4" w:rsidRDefault="004B4AD4" w:rsidP="00385B17">
      <w:pPr>
        <w:pStyle w:val="ListParagraph"/>
        <w:numPr>
          <w:ilvl w:val="0"/>
          <w:numId w:val="11"/>
        </w:numPr>
      </w:pPr>
      <w:r>
        <w:t>In incomplete mediation what kind of data are exposed?</w:t>
      </w:r>
    </w:p>
    <w:p w14:paraId="3A895ED1" w14:textId="77777777" w:rsidR="00B95688" w:rsidRDefault="00B95688" w:rsidP="00385B17">
      <w:pPr>
        <w:pStyle w:val="ListParagraph"/>
        <w:numPr>
          <w:ilvl w:val="0"/>
          <w:numId w:val="11"/>
        </w:numPr>
      </w:pPr>
      <w:r>
        <w:t>What are some possible solution for web mediation?</w:t>
      </w:r>
    </w:p>
    <w:p w14:paraId="5715E9B9" w14:textId="77777777" w:rsidR="00147EAC" w:rsidRDefault="00B95688" w:rsidP="00385B17">
      <w:pPr>
        <w:pStyle w:val="ListParagraph"/>
        <w:numPr>
          <w:ilvl w:val="0"/>
          <w:numId w:val="11"/>
        </w:numPr>
      </w:pPr>
      <w:r>
        <w:t>Example of client side mediation?</w:t>
      </w:r>
    </w:p>
    <w:p w14:paraId="04F93603" w14:textId="77777777" w:rsidR="00147EAC" w:rsidRDefault="00147EAC" w:rsidP="00385B17">
      <w:pPr>
        <w:pStyle w:val="ListParagraph"/>
        <w:numPr>
          <w:ilvl w:val="0"/>
          <w:numId w:val="11"/>
        </w:numPr>
      </w:pPr>
      <w:r>
        <w:t xml:space="preserve">Is client mediation good enough? </w:t>
      </w:r>
    </w:p>
    <w:p w14:paraId="59EAFD3A" w14:textId="77777777" w:rsidR="00054790" w:rsidRDefault="00054790" w:rsidP="00385B17">
      <w:pPr>
        <w:pStyle w:val="ListParagraph"/>
        <w:numPr>
          <w:ilvl w:val="0"/>
          <w:numId w:val="11"/>
        </w:numPr>
      </w:pPr>
      <w:r>
        <w:t>What is TOCTTOU, explain it (what is the other name of this?)</w:t>
      </w:r>
    </w:p>
    <w:p w14:paraId="16B4CC1E" w14:textId="77777777" w:rsidR="00054790" w:rsidRDefault="00054790" w:rsidP="00385B17">
      <w:pPr>
        <w:pStyle w:val="ListParagraph"/>
        <w:numPr>
          <w:ilvl w:val="0"/>
          <w:numId w:val="11"/>
        </w:numPr>
      </w:pPr>
      <w:r>
        <w:t>What does TOCTTOU exploit?</w:t>
      </w:r>
    </w:p>
    <w:p w14:paraId="7F0359CE" w14:textId="77777777" w:rsidR="00054790" w:rsidRDefault="00054790" w:rsidP="00385B17">
      <w:pPr>
        <w:pStyle w:val="ListParagraph"/>
        <w:numPr>
          <w:ilvl w:val="0"/>
          <w:numId w:val="11"/>
        </w:numPr>
      </w:pPr>
      <w:r>
        <w:t>Example of preventing TOCTTOU?</w:t>
      </w:r>
    </w:p>
    <w:p w14:paraId="46A871C2" w14:textId="77777777" w:rsidR="00E86458" w:rsidRDefault="00E86458" w:rsidP="00385B17">
      <w:pPr>
        <w:pStyle w:val="ListParagraph"/>
        <w:numPr>
          <w:ilvl w:val="0"/>
          <w:numId w:val="11"/>
        </w:numPr>
      </w:pPr>
      <w:r>
        <w:t xml:space="preserve">What are 1) Undocumented access point 2) off by one on bit error 3) Integrity overflow 4) Race condition? </w:t>
      </w:r>
    </w:p>
    <w:p w14:paraId="11DD9E23" w14:textId="77777777" w:rsidR="00513CA4" w:rsidRDefault="00513CA4" w:rsidP="00385B17">
      <w:pPr>
        <w:pStyle w:val="ListParagraph"/>
        <w:numPr>
          <w:ilvl w:val="0"/>
          <w:numId w:val="11"/>
        </w:numPr>
      </w:pPr>
      <w:r>
        <w:t>What does malicious code exploit in a program?</w:t>
      </w:r>
    </w:p>
    <w:p w14:paraId="2EBDE6DC" w14:textId="77777777" w:rsidR="00513CA4" w:rsidRDefault="00513CA4" w:rsidP="00385B17">
      <w:pPr>
        <w:pStyle w:val="ListParagraph"/>
        <w:numPr>
          <w:ilvl w:val="0"/>
          <w:numId w:val="11"/>
        </w:numPr>
      </w:pPr>
      <w:r>
        <w:lastRenderedPageBreak/>
        <w:t>Name and briefly describe all of malicious type of code.</w:t>
      </w:r>
    </w:p>
    <w:p w14:paraId="47E7AB92" w14:textId="1424906F" w:rsidR="00513CA4" w:rsidRDefault="00513CA4" w:rsidP="00385B17">
      <w:pPr>
        <w:pStyle w:val="ListParagraph"/>
        <w:numPr>
          <w:ilvl w:val="0"/>
          <w:numId w:val="11"/>
        </w:numPr>
      </w:pPr>
      <w:r>
        <w:t>How does virus spread from A to B?</w:t>
      </w:r>
    </w:p>
    <w:p w14:paraId="36374BC7" w14:textId="0A44CF59" w:rsidR="009E5E3E" w:rsidRDefault="009E5E3E" w:rsidP="00BC5E3C">
      <w:pPr>
        <w:pStyle w:val="ListParagraph"/>
        <w:numPr>
          <w:ilvl w:val="0"/>
          <w:numId w:val="11"/>
        </w:numPr>
      </w:pPr>
      <w:r>
        <w:t>What are 1) Appen</w:t>
      </w:r>
      <w:r w:rsidR="00BC5E3C">
        <w:t>d 2) Surrounding 3) Integrated 4)</w:t>
      </w:r>
      <w:r w:rsidR="004C4DA9">
        <w:t xml:space="preserve"> </w:t>
      </w:r>
      <w:r w:rsidR="00BC5E3C">
        <w:t xml:space="preserve">Polymorphic 5) Encrypting virus. </w:t>
      </w:r>
    </w:p>
    <w:p w14:paraId="63F71758" w14:textId="27429991" w:rsidR="00BC5E3C" w:rsidRDefault="00E4124E" w:rsidP="00BC5E3C">
      <w:pPr>
        <w:pStyle w:val="ListParagraph"/>
        <w:numPr>
          <w:ilvl w:val="0"/>
          <w:numId w:val="11"/>
        </w:numPr>
      </w:pPr>
      <w:r>
        <w:t>Where can virus hide?</w:t>
      </w:r>
    </w:p>
    <w:p w14:paraId="6998D57A" w14:textId="1BB8BB3C" w:rsidR="00E4124E" w:rsidRDefault="00317C58" w:rsidP="00BC5E3C">
      <w:pPr>
        <w:pStyle w:val="ListParagraph"/>
        <w:numPr>
          <w:ilvl w:val="0"/>
          <w:numId w:val="11"/>
        </w:numPr>
      </w:pPr>
      <w:r>
        <w:t xml:space="preserve">Can virus be invisible, if not what do they leave out? </w:t>
      </w:r>
    </w:p>
    <w:p w14:paraId="03D19E76" w14:textId="29B0C414" w:rsidR="00317C58" w:rsidRDefault="009B77D8" w:rsidP="00BC5E3C">
      <w:pPr>
        <w:pStyle w:val="ListParagraph"/>
        <w:numPr>
          <w:ilvl w:val="0"/>
          <w:numId w:val="11"/>
        </w:numPr>
      </w:pPr>
      <w:r>
        <w:t xml:space="preserve"> Explain virus removal process and describe trap door and salami attacks.</w:t>
      </w:r>
    </w:p>
    <w:p w14:paraId="58FAD456" w14:textId="37CDAD87" w:rsidR="009B77D8" w:rsidRDefault="001E4310" w:rsidP="00BC5E3C">
      <w:pPr>
        <w:pStyle w:val="ListParagraph"/>
        <w:numPr>
          <w:ilvl w:val="0"/>
          <w:numId w:val="11"/>
        </w:numPr>
      </w:pPr>
      <w:r>
        <w:t xml:space="preserve">What are cover channels and 2 major of cover </w:t>
      </w:r>
      <w:r w:rsidR="00B35FD1">
        <w:t>channels -</w:t>
      </w:r>
      <w:r>
        <w:t xml:space="preserve"> describe each of them.</w:t>
      </w:r>
    </w:p>
    <w:p w14:paraId="2C0ABF6D" w14:textId="335E8B18" w:rsidR="00B35FD1" w:rsidRDefault="00B35FD1" w:rsidP="00BC5E3C">
      <w:pPr>
        <w:pStyle w:val="ListParagraph"/>
        <w:numPr>
          <w:ilvl w:val="0"/>
          <w:numId w:val="11"/>
        </w:numPr>
      </w:pPr>
      <w:r>
        <w:t>Example of storage channel?</w:t>
      </w:r>
    </w:p>
    <w:p w14:paraId="6886E3EA" w14:textId="21734145" w:rsidR="00B35FD1" w:rsidRDefault="00E842B7" w:rsidP="00BC5E3C">
      <w:pPr>
        <w:pStyle w:val="ListParagraph"/>
        <w:numPr>
          <w:ilvl w:val="0"/>
          <w:numId w:val="11"/>
        </w:numPr>
      </w:pPr>
      <w:r>
        <w:t>What are 2 ways to detect cover channel, explain them.</w:t>
      </w:r>
    </w:p>
    <w:p w14:paraId="2CADC535" w14:textId="2A0F0417" w:rsidR="00E842B7" w:rsidRDefault="00E842B7" w:rsidP="00BC5E3C">
      <w:pPr>
        <w:pStyle w:val="ListParagraph"/>
        <w:numPr>
          <w:ilvl w:val="0"/>
          <w:numId w:val="11"/>
        </w:numPr>
      </w:pPr>
      <w:r>
        <w:t xml:space="preserve"> Developing a secure software requires what kind of people?</w:t>
      </w:r>
    </w:p>
    <w:p w14:paraId="27BD73C5" w14:textId="70B30A9B" w:rsidR="00E842B7" w:rsidRDefault="00E842B7" w:rsidP="00BC5E3C">
      <w:pPr>
        <w:pStyle w:val="ListParagraph"/>
        <w:numPr>
          <w:ilvl w:val="0"/>
          <w:numId w:val="11"/>
        </w:numPr>
      </w:pPr>
      <w:r>
        <w:t>Describe modulation and cohesion and coupling.</w:t>
      </w:r>
    </w:p>
    <w:p w14:paraId="1D1CB0B0" w14:textId="264F15FE" w:rsidR="00E842B7" w:rsidRDefault="00552238" w:rsidP="00BC5E3C">
      <w:pPr>
        <w:pStyle w:val="ListParagraph"/>
        <w:numPr>
          <w:ilvl w:val="0"/>
          <w:numId w:val="11"/>
        </w:numPr>
      </w:pPr>
      <w:r>
        <w:t xml:space="preserve">Describe peer review, hazard analysis, testing </w:t>
      </w:r>
      <w:r w:rsidR="00196F22">
        <w:t>and, majority</w:t>
      </w:r>
      <w:r>
        <w:t xml:space="preserve"> voting.</w:t>
      </w:r>
    </w:p>
    <w:p w14:paraId="26AEAB6F" w14:textId="28CE5849" w:rsidR="00552238" w:rsidRDefault="00196F22" w:rsidP="00BC5E3C">
      <w:pPr>
        <w:pStyle w:val="ListParagraph"/>
        <w:numPr>
          <w:ilvl w:val="0"/>
          <w:numId w:val="11"/>
        </w:numPr>
      </w:pPr>
      <w:r>
        <w:t xml:space="preserve">What are some reasons for software modification? </w:t>
      </w:r>
    </w:p>
    <w:p w14:paraId="430B6FD7" w14:textId="4367C327" w:rsidR="00196F22" w:rsidRDefault="00196F22" w:rsidP="00BC5E3C">
      <w:pPr>
        <w:pStyle w:val="ListParagraph"/>
        <w:numPr>
          <w:ilvl w:val="0"/>
          <w:numId w:val="11"/>
        </w:numPr>
      </w:pPr>
      <w:r>
        <w:t xml:space="preserve">What is OS control for security and key characteristic of </w:t>
      </w:r>
      <w:r w:rsidR="00641228">
        <w:t>trusted</w:t>
      </w:r>
      <w:r>
        <w:t xml:space="preserve"> OS?</w:t>
      </w:r>
    </w:p>
    <w:p w14:paraId="6283E8FB" w14:textId="0C3C98BC" w:rsidR="00196F22" w:rsidRDefault="00D20998" w:rsidP="00BC5E3C">
      <w:pPr>
        <w:pStyle w:val="ListParagraph"/>
        <w:numPr>
          <w:ilvl w:val="0"/>
          <w:numId w:val="11"/>
        </w:numPr>
      </w:pPr>
      <w:r>
        <w:t xml:space="preserve">Describe and explain </w:t>
      </w:r>
      <w:r w:rsidR="00710E85">
        <w:t>‘administrative control for security’.</w:t>
      </w:r>
    </w:p>
    <w:p w14:paraId="079852F5" w14:textId="1DADE857" w:rsidR="00C2342F" w:rsidRDefault="00C2342F" w:rsidP="00385B17">
      <w:pPr>
        <w:pStyle w:val="ListParagraph"/>
        <w:numPr>
          <w:ilvl w:val="0"/>
          <w:numId w:val="11"/>
        </w:numPr>
      </w:pPr>
      <w:r>
        <w:br w:type="page"/>
      </w:r>
    </w:p>
    <w:p w14:paraId="79B3481C" w14:textId="1589DD65" w:rsidR="00C2342F" w:rsidRDefault="00444C8B" w:rsidP="00C2342F">
      <w:pPr>
        <w:pStyle w:val="Heading1"/>
      </w:pPr>
      <w:r>
        <w:lastRenderedPageBreak/>
        <w:t>Lecture 5</w:t>
      </w:r>
      <w:r w:rsidR="00AB10B4">
        <w:t xml:space="preserve"> – soltions</w:t>
      </w:r>
    </w:p>
    <w:p w14:paraId="449E842A" w14:textId="77777777" w:rsidR="008D56D5" w:rsidRDefault="008D56D5" w:rsidP="008D56D5">
      <w:pPr>
        <w:pStyle w:val="ListParagraph"/>
        <w:numPr>
          <w:ilvl w:val="0"/>
          <w:numId w:val="15"/>
        </w:numPr>
      </w:pPr>
      <w:r>
        <w:t>When do we say the program is secure?</w:t>
      </w:r>
    </w:p>
    <w:p w14:paraId="53CD9DB1" w14:textId="275F5AB8" w:rsidR="008D56D5" w:rsidRDefault="008D56D5" w:rsidP="008D56D5">
      <w:pPr>
        <w:pStyle w:val="ListParagraph"/>
        <w:numPr>
          <w:ilvl w:val="0"/>
          <w:numId w:val="16"/>
        </w:numPr>
      </w:pPr>
      <w:r>
        <w:t xml:space="preserve">We say a program is secure when it is successfully, providing all of the CIA triad. </w:t>
      </w:r>
      <w:r w:rsidR="004252DA">
        <w:t xml:space="preserve">So other words, the program protects security, integrity and availability of the </w:t>
      </w:r>
      <w:r w:rsidR="00EB6DB4">
        <w:t xml:space="preserve">concealed data. </w:t>
      </w:r>
      <w:r w:rsidR="001A204C">
        <w:rPr>
          <w:noProof/>
          <w:lang w:eastAsia="ko-KR"/>
        </w:rPr>
        <w:drawing>
          <wp:inline distT="0" distB="0" distL="0" distR="0" wp14:anchorId="57183EF4" wp14:editId="441CFE94">
            <wp:extent cx="5441315" cy="1730375"/>
            <wp:effectExtent l="0" t="0" r="0" b="0"/>
            <wp:docPr id="1" name="Picture 1" descr="../../../../Screen%20Shot%202016-11-03%20at%2012.2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3%20at%2012.26.1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315" cy="1730375"/>
                    </a:xfrm>
                    <a:prstGeom prst="rect">
                      <a:avLst/>
                    </a:prstGeom>
                    <a:noFill/>
                    <a:ln>
                      <a:noFill/>
                    </a:ln>
                  </pic:spPr>
                </pic:pic>
              </a:graphicData>
            </a:graphic>
          </wp:inline>
        </w:drawing>
      </w:r>
    </w:p>
    <w:p w14:paraId="104115A7" w14:textId="77777777" w:rsidR="008D56D5" w:rsidRDefault="008D56D5" w:rsidP="008D56D5">
      <w:pPr>
        <w:pStyle w:val="ListParagraph"/>
        <w:numPr>
          <w:ilvl w:val="0"/>
          <w:numId w:val="15"/>
        </w:numPr>
      </w:pPr>
      <w:r>
        <w:t xml:space="preserve">Can program security be different depending on the person you ask? </w:t>
      </w:r>
    </w:p>
    <w:p w14:paraId="26A3A87F" w14:textId="3B7CA3D6" w:rsidR="003D3745" w:rsidRDefault="00C87234" w:rsidP="008F3BB1">
      <w:pPr>
        <w:pStyle w:val="ListParagraph"/>
        <w:numPr>
          <w:ilvl w:val="0"/>
          <w:numId w:val="16"/>
        </w:numPr>
      </w:pPr>
      <w:r>
        <w:t xml:space="preserve">Yes, like how assets depend on the perspective of security that we are trying to protect, the definition of program security differ from which person you ask to. </w:t>
      </w:r>
      <w:r w:rsidR="000F1A21">
        <w:rPr>
          <w:noProof/>
          <w:lang w:eastAsia="ko-KR"/>
        </w:rPr>
        <w:drawing>
          <wp:inline distT="0" distB="0" distL="0" distR="0" wp14:anchorId="33D11288" wp14:editId="00EF7D42">
            <wp:extent cx="5441315" cy="1873885"/>
            <wp:effectExtent l="0" t="0" r="0" b="5715"/>
            <wp:docPr id="2" name="Picture 2" descr="../../../../Screen%20Shot%202016-11-03%20at%2012.2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03%20at%2012.27.3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1315" cy="1873885"/>
                    </a:xfrm>
                    <a:prstGeom prst="rect">
                      <a:avLst/>
                    </a:prstGeom>
                    <a:noFill/>
                    <a:ln>
                      <a:noFill/>
                    </a:ln>
                  </pic:spPr>
                </pic:pic>
              </a:graphicData>
            </a:graphic>
          </wp:inline>
        </w:drawing>
      </w:r>
    </w:p>
    <w:p w14:paraId="6873BF3E" w14:textId="12323442" w:rsidR="008F3BB1" w:rsidRDefault="003D3745" w:rsidP="003D3745">
      <w:r>
        <w:br w:type="page"/>
      </w:r>
    </w:p>
    <w:p w14:paraId="2BE86BB4" w14:textId="77777777" w:rsidR="008D56D5" w:rsidRDefault="008D56D5" w:rsidP="008D56D5">
      <w:pPr>
        <w:pStyle w:val="ListParagraph"/>
        <w:numPr>
          <w:ilvl w:val="0"/>
          <w:numId w:val="15"/>
        </w:numPr>
      </w:pPr>
      <w:r>
        <w:lastRenderedPageBreak/>
        <w:t xml:space="preserve">What are flaw, fault, error, bug, and failure? </w:t>
      </w:r>
    </w:p>
    <w:p w14:paraId="694BC9FE" w14:textId="45990895" w:rsidR="003D3745" w:rsidRDefault="003D3745" w:rsidP="003D3745">
      <w:pPr>
        <w:pStyle w:val="ListParagraph"/>
        <w:numPr>
          <w:ilvl w:val="0"/>
          <w:numId w:val="16"/>
        </w:numPr>
      </w:pPr>
      <w:r>
        <w:t>Flaw</w:t>
      </w:r>
      <w:r w:rsidR="00497404">
        <w:t xml:space="preserve"> </w:t>
      </w:r>
      <w:r w:rsidR="00BF21A2">
        <w:t>–</w:t>
      </w:r>
      <w:r w:rsidR="00497404">
        <w:t xml:space="preserve"> </w:t>
      </w:r>
      <w:r w:rsidR="00BF21A2">
        <w:t xml:space="preserve">the program </w:t>
      </w:r>
      <w:r w:rsidR="0091583C">
        <w:t>has</w:t>
      </w:r>
      <w:r w:rsidR="00BF21A2">
        <w:t xml:space="preserve"> some wrong functioning or something</w:t>
      </w:r>
    </w:p>
    <w:p w14:paraId="04662CA6" w14:textId="561A31C5" w:rsidR="003D3745" w:rsidRDefault="003D3745" w:rsidP="003D3745">
      <w:pPr>
        <w:pStyle w:val="ListParagraph"/>
        <w:numPr>
          <w:ilvl w:val="0"/>
          <w:numId w:val="16"/>
        </w:numPr>
      </w:pPr>
      <w:r>
        <w:t>Fault</w:t>
      </w:r>
      <w:r w:rsidR="00497404">
        <w:t xml:space="preserve"> </w:t>
      </w:r>
      <w:r w:rsidR="00A2558C">
        <w:t>–</w:t>
      </w:r>
      <w:r w:rsidR="00497404">
        <w:t xml:space="preserve"> </w:t>
      </w:r>
      <w:r w:rsidR="00A2558C">
        <w:t xml:space="preserve">either from human or program, a mistake behind the scene </w:t>
      </w:r>
    </w:p>
    <w:p w14:paraId="443207FD" w14:textId="3B671330" w:rsidR="003D3745" w:rsidRDefault="003D3745" w:rsidP="003D3745">
      <w:pPr>
        <w:pStyle w:val="ListParagraph"/>
        <w:numPr>
          <w:ilvl w:val="0"/>
          <w:numId w:val="16"/>
        </w:numPr>
      </w:pPr>
      <w:r>
        <w:t>Error</w:t>
      </w:r>
      <w:r w:rsidR="00497404">
        <w:t xml:space="preserve"> </w:t>
      </w:r>
      <w:r w:rsidR="002E0A0F">
        <w:t>–</w:t>
      </w:r>
      <w:r w:rsidR="00497404">
        <w:t xml:space="preserve"> </w:t>
      </w:r>
      <w:r w:rsidR="002E0A0F">
        <w:t>human mistake under the branch of Fault.</w:t>
      </w:r>
    </w:p>
    <w:p w14:paraId="3A82FBF7" w14:textId="2E69CFE0" w:rsidR="003D3745" w:rsidRDefault="003D3745" w:rsidP="003D3745">
      <w:pPr>
        <w:pStyle w:val="ListParagraph"/>
        <w:numPr>
          <w:ilvl w:val="0"/>
          <w:numId w:val="16"/>
        </w:numPr>
      </w:pPr>
      <w:r>
        <w:t>Bug</w:t>
      </w:r>
      <w:r w:rsidR="00497404">
        <w:t xml:space="preserve"> </w:t>
      </w:r>
      <w:r w:rsidR="00A7546F">
        <w:t>–</w:t>
      </w:r>
      <w:r w:rsidR="00497404">
        <w:t xml:space="preserve"> </w:t>
      </w:r>
      <w:r w:rsidR="00A7546F">
        <w:t>Any cause that makes the system crash.</w:t>
      </w:r>
    </w:p>
    <w:p w14:paraId="2B0B8C8A" w14:textId="7225D94C" w:rsidR="003D3745" w:rsidRDefault="003D3745" w:rsidP="003D3745">
      <w:pPr>
        <w:pStyle w:val="ListParagraph"/>
        <w:numPr>
          <w:ilvl w:val="0"/>
          <w:numId w:val="16"/>
        </w:numPr>
      </w:pPr>
      <w:r>
        <w:lastRenderedPageBreak/>
        <w:t>Failure</w:t>
      </w:r>
      <w:r w:rsidR="00497404">
        <w:t xml:space="preserve"> -</w:t>
      </w:r>
      <w:r>
        <w:tab/>
      </w:r>
      <w:r w:rsidR="00D53ABA">
        <w:t>when something actually goes wrong.</w:t>
      </w:r>
      <w:r w:rsidR="000C1291">
        <w:rPr>
          <w:noProof/>
          <w:lang w:eastAsia="ko-KR"/>
        </w:rPr>
        <w:drawing>
          <wp:inline distT="0" distB="0" distL="0" distR="0" wp14:anchorId="236B5A26" wp14:editId="13F4B358">
            <wp:extent cx="5450840" cy="6302375"/>
            <wp:effectExtent l="0" t="0" r="10160" b="0"/>
            <wp:docPr id="3" name="Picture 3" descr="../../../../Screen%20Shot%202016-11-03%20at%2012.3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03%20at%2012.30.0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840" cy="6302375"/>
                    </a:xfrm>
                    <a:prstGeom prst="rect">
                      <a:avLst/>
                    </a:prstGeom>
                    <a:noFill/>
                    <a:ln>
                      <a:noFill/>
                    </a:ln>
                  </pic:spPr>
                </pic:pic>
              </a:graphicData>
            </a:graphic>
          </wp:inline>
        </w:drawing>
      </w:r>
      <w:r w:rsidR="000C1291">
        <w:rPr>
          <w:noProof/>
          <w:lang w:eastAsia="ko-KR"/>
        </w:rPr>
        <w:lastRenderedPageBreak/>
        <w:drawing>
          <wp:inline distT="0" distB="0" distL="0" distR="0" wp14:anchorId="18EA45AD" wp14:editId="30EF94A2">
            <wp:extent cx="5441315" cy="5217160"/>
            <wp:effectExtent l="0" t="0" r="0" b="0"/>
            <wp:docPr id="4" name="Picture 4" descr="../../../../Screen%20Shot%202016-11-03%20at%2012.3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03%20at%2012.30.1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315" cy="5217160"/>
                    </a:xfrm>
                    <a:prstGeom prst="rect">
                      <a:avLst/>
                    </a:prstGeom>
                    <a:noFill/>
                    <a:ln>
                      <a:noFill/>
                    </a:ln>
                  </pic:spPr>
                </pic:pic>
              </a:graphicData>
            </a:graphic>
          </wp:inline>
        </w:drawing>
      </w:r>
    </w:p>
    <w:p w14:paraId="0E78AF89" w14:textId="77777777" w:rsidR="008D56D5" w:rsidRDefault="008D56D5" w:rsidP="008D56D5">
      <w:pPr>
        <w:pStyle w:val="ListParagraph"/>
        <w:numPr>
          <w:ilvl w:val="0"/>
          <w:numId w:val="15"/>
        </w:numPr>
      </w:pPr>
      <w:r>
        <w:t>How can we temporally fix up the above problems? Also, is this a permanent solution?</w:t>
      </w:r>
    </w:p>
    <w:p w14:paraId="734109CB" w14:textId="40DE948E" w:rsidR="004B2FEE" w:rsidRDefault="00D4786A" w:rsidP="004B2FEE">
      <w:pPr>
        <w:pStyle w:val="ListParagraph"/>
        <w:numPr>
          <w:ilvl w:val="0"/>
          <w:numId w:val="16"/>
        </w:numPr>
      </w:pPr>
      <w:r>
        <w:t xml:space="preserve">We can use the operation called patch, however they are not a permeant solution rather a temporal bandage. The reason for that is because some unexpected errors can occur because of the made patches. </w:t>
      </w:r>
      <w:r w:rsidR="00721D04">
        <w:rPr>
          <w:noProof/>
          <w:lang w:eastAsia="ko-KR"/>
        </w:rPr>
        <w:lastRenderedPageBreak/>
        <w:drawing>
          <wp:inline distT="0" distB="0" distL="0" distR="0" wp14:anchorId="6345312D" wp14:editId="27AA6B75">
            <wp:extent cx="5450840" cy="1802130"/>
            <wp:effectExtent l="0" t="0" r="10160" b="1270"/>
            <wp:docPr id="5" name="Picture 5" descr="../../../../Screen%20Shot%202016-11-03%20at%2012.31.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03%20at%2012.31.5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0840" cy="1802130"/>
                    </a:xfrm>
                    <a:prstGeom prst="rect">
                      <a:avLst/>
                    </a:prstGeom>
                    <a:noFill/>
                    <a:ln>
                      <a:noFill/>
                    </a:ln>
                  </pic:spPr>
                </pic:pic>
              </a:graphicData>
            </a:graphic>
          </wp:inline>
        </w:drawing>
      </w:r>
      <w:r w:rsidR="00721D04">
        <w:rPr>
          <w:noProof/>
          <w:lang w:eastAsia="ko-KR"/>
        </w:rPr>
        <w:drawing>
          <wp:inline distT="0" distB="0" distL="0" distR="0" wp14:anchorId="6D8920F9" wp14:editId="7AAFAF22">
            <wp:extent cx="5450840" cy="3801110"/>
            <wp:effectExtent l="0" t="0" r="10160" b="8890"/>
            <wp:docPr id="6" name="Picture 6" descr="../../../../Screen%20Shot%202016-11-03%20at%2012.3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03%20at%2012.32.0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840" cy="3801110"/>
                    </a:xfrm>
                    <a:prstGeom prst="rect">
                      <a:avLst/>
                    </a:prstGeom>
                    <a:noFill/>
                    <a:ln>
                      <a:noFill/>
                    </a:ln>
                  </pic:spPr>
                </pic:pic>
              </a:graphicData>
            </a:graphic>
          </wp:inline>
        </w:drawing>
      </w:r>
    </w:p>
    <w:p w14:paraId="46F2D7C3" w14:textId="77777777" w:rsidR="008D56D5" w:rsidRDefault="008D56D5" w:rsidP="008D56D5">
      <w:pPr>
        <w:pStyle w:val="ListParagraph"/>
        <w:numPr>
          <w:ilvl w:val="0"/>
          <w:numId w:val="15"/>
        </w:numPr>
      </w:pPr>
      <w:r>
        <w:t xml:space="preserve">What are unexpected behaviors and why do we need to know them? </w:t>
      </w:r>
    </w:p>
    <w:p w14:paraId="64EF4598" w14:textId="6D794613" w:rsidR="00AA2C37" w:rsidRDefault="00AA2C37" w:rsidP="00AA2C37">
      <w:pPr>
        <w:pStyle w:val="ListParagraph"/>
      </w:pPr>
      <w:r>
        <w:t>-</w:t>
      </w:r>
      <w:r>
        <w:tab/>
        <w:t xml:space="preserve">Unexpected behaviors are when system or program behaves not in the way the developer expected. Also, the reason for why we need to </w:t>
      </w:r>
      <w:r>
        <w:lastRenderedPageBreak/>
        <w:t>know them are</w:t>
      </w:r>
      <w:r w:rsidR="00A84409">
        <w:t xml:space="preserve"> to understand program security better</w:t>
      </w:r>
      <w:r w:rsidR="008D6B9A">
        <w:t>.</w:t>
      </w:r>
      <w:r w:rsidR="005C3DF8">
        <w:rPr>
          <w:noProof/>
          <w:lang w:eastAsia="ko-KR"/>
        </w:rPr>
        <w:drawing>
          <wp:inline distT="0" distB="0" distL="0" distR="0" wp14:anchorId="73E079E5" wp14:editId="52E9C6B7">
            <wp:extent cx="5441315" cy="3531870"/>
            <wp:effectExtent l="0" t="0" r="0" b="0"/>
            <wp:docPr id="7" name="Picture 7" descr="../../../../Screen%20Shot%202016-11-03%20at%2012.3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03%20at%2012.33.5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1315" cy="3531870"/>
                    </a:xfrm>
                    <a:prstGeom prst="rect">
                      <a:avLst/>
                    </a:prstGeom>
                    <a:noFill/>
                    <a:ln>
                      <a:noFill/>
                    </a:ln>
                  </pic:spPr>
                </pic:pic>
              </a:graphicData>
            </a:graphic>
          </wp:inline>
        </w:drawing>
      </w:r>
    </w:p>
    <w:p w14:paraId="6D4C2822" w14:textId="4A4DCA42" w:rsidR="008D56D5" w:rsidRDefault="008D56D5" w:rsidP="003C3EC2">
      <w:pPr>
        <w:pStyle w:val="ListParagraph"/>
        <w:numPr>
          <w:ilvl w:val="0"/>
          <w:numId w:val="15"/>
        </w:numPr>
      </w:pPr>
      <w:r>
        <w:t>Name some security flaws and describe what buffer overflow is.</w:t>
      </w:r>
    </w:p>
    <w:p w14:paraId="2E0318E5" w14:textId="50EDE99D" w:rsidR="005C3DF8" w:rsidRDefault="00D5302C" w:rsidP="006C6AC6">
      <w:pPr>
        <w:pStyle w:val="ListParagraph"/>
        <w:numPr>
          <w:ilvl w:val="0"/>
          <w:numId w:val="16"/>
        </w:numPr>
      </w:pPr>
      <w:r>
        <w:t xml:space="preserve">Some security flaw </w:t>
      </w:r>
      <w:r w:rsidR="00757AC2">
        <w:t>is</w:t>
      </w:r>
      <w:r>
        <w:t xml:space="preserve"> non/malicious </w:t>
      </w:r>
      <w:r w:rsidR="00757AC2">
        <w:t xml:space="preserve">intentional/non intentional errors. </w:t>
      </w:r>
      <w:r w:rsidR="00DA0E44">
        <w:t xml:space="preserve">Also, </w:t>
      </w:r>
      <w:r w:rsidR="00AE78A7">
        <w:t xml:space="preserve">validation error, </w:t>
      </w:r>
      <w:r w:rsidR="00867D65">
        <w:t xml:space="preserve">domain error, aliasing, authentication, and boundary errors. </w:t>
      </w:r>
      <w:r w:rsidR="00526561">
        <w:br/>
        <w:t xml:space="preserve">Also, buffer overflows happen when there is a fixed size of an array and the program inputs more data than the size of the length of an array. </w:t>
      </w:r>
      <w:r w:rsidR="005D6801">
        <w:t>Then the final element in the array, will not be stored in the array rather, then some arbitrary area.</w:t>
      </w:r>
      <w:r w:rsidR="006C6AC6">
        <w:rPr>
          <w:noProof/>
          <w:lang w:eastAsia="ko-KR"/>
        </w:rPr>
        <w:drawing>
          <wp:inline distT="0" distB="0" distL="0" distR="0" wp14:anchorId="6963604A" wp14:editId="7A3F7197">
            <wp:extent cx="5441315" cy="2196465"/>
            <wp:effectExtent l="0" t="0" r="0" b="0"/>
            <wp:docPr id="8" name="Picture 8" descr="../../../../Screen%20Shot%202016-11-03%20at%2012.3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03%20at%2012.39.1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1315" cy="2196465"/>
                    </a:xfrm>
                    <a:prstGeom prst="rect">
                      <a:avLst/>
                    </a:prstGeom>
                    <a:noFill/>
                    <a:ln>
                      <a:noFill/>
                    </a:ln>
                  </pic:spPr>
                </pic:pic>
              </a:graphicData>
            </a:graphic>
          </wp:inline>
        </w:drawing>
      </w:r>
      <w:r w:rsidR="006C6AC6">
        <w:rPr>
          <w:noProof/>
          <w:lang w:eastAsia="ko-KR"/>
        </w:rPr>
        <w:lastRenderedPageBreak/>
        <w:drawing>
          <wp:inline distT="0" distB="0" distL="0" distR="0" wp14:anchorId="55A78860" wp14:editId="419ACCB6">
            <wp:extent cx="5450840" cy="4249420"/>
            <wp:effectExtent l="0" t="0" r="10160" b="0"/>
            <wp:docPr id="9" name="Picture 9" descr="../../../../Screen%20Shot%202016-11-03%20at%2012.39.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03%20at%2012.39.0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840" cy="4249420"/>
                    </a:xfrm>
                    <a:prstGeom prst="rect">
                      <a:avLst/>
                    </a:prstGeom>
                    <a:noFill/>
                    <a:ln>
                      <a:noFill/>
                    </a:ln>
                  </pic:spPr>
                </pic:pic>
              </a:graphicData>
            </a:graphic>
          </wp:inline>
        </w:drawing>
      </w:r>
      <w:r w:rsidR="006C6AC6">
        <w:rPr>
          <w:noProof/>
          <w:lang w:eastAsia="ko-KR"/>
        </w:rPr>
        <w:drawing>
          <wp:inline distT="0" distB="0" distL="0" distR="0" wp14:anchorId="2C33CA83" wp14:editId="1007CEF3">
            <wp:extent cx="5450840" cy="2492487"/>
            <wp:effectExtent l="0" t="0" r="10160" b="0"/>
            <wp:docPr id="10" name="Picture 10" descr="../../../../Screen%20Shot%202016-11-03%20at%2012.3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03%20at%2012.39.0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509" cy="2492793"/>
                    </a:xfrm>
                    <a:prstGeom prst="rect">
                      <a:avLst/>
                    </a:prstGeom>
                    <a:noFill/>
                    <a:ln>
                      <a:noFill/>
                    </a:ln>
                  </pic:spPr>
                </pic:pic>
              </a:graphicData>
            </a:graphic>
          </wp:inline>
        </w:drawing>
      </w:r>
      <w:r w:rsidR="006C6AC6">
        <w:rPr>
          <w:noProof/>
          <w:lang w:eastAsia="ko-KR"/>
        </w:rPr>
        <w:drawing>
          <wp:inline distT="0" distB="0" distL="0" distR="0" wp14:anchorId="71E511D7" wp14:editId="03A7CE01">
            <wp:extent cx="5450840" cy="1353820"/>
            <wp:effectExtent l="0" t="0" r="10160" b="0"/>
            <wp:docPr id="11" name="Picture 11" descr="../../../../Screen%20Shot%202016-11-03%20at%2012.3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03%20at%2012.38.5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840" cy="1353820"/>
                    </a:xfrm>
                    <a:prstGeom prst="rect">
                      <a:avLst/>
                    </a:prstGeom>
                    <a:noFill/>
                    <a:ln>
                      <a:noFill/>
                    </a:ln>
                  </pic:spPr>
                </pic:pic>
              </a:graphicData>
            </a:graphic>
          </wp:inline>
        </w:drawing>
      </w:r>
    </w:p>
    <w:p w14:paraId="1DAC8775" w14:textId="77777777" w:rsidR="008D56D5" w:rsidRDefault="008D56D5" w:rsidP="008D56D5">
      <w:pPr>
        <w:pStyle w:val="ListParagraph"/>
        <w:numPr>
          <w:ilvl w:val="0"/>
          <w:numId w:val="15"/>
        </w:numPr>
      </w:pPr>
      <w:r>
        <w:lastRenderedPageBreak/>
        <w:t>There are four places where overflown bit can go, describe each of them.</w:t>
      </w:r>
    </w:p>
    <w:p w14:paraId="4EC62028" w14:textId="7DD42D49" w:rsidR="00D2211F" w:rsidRDefault="00D2211F" w:rsidP="00D2211F">
      <w:pPr>
        <w:pStyle w:val="ListParagraph"/>
        <w:numPr>
          <w:ilvl w:val="0"/>
          <w:numId w:val="16"/>
        </w:numPr>
      </w:pPr>
      <w:r>
        <w:t>1)</w:t>
      </w:r>
      <w:r w:rsidR="0060708A">
        <w:t xml:space="preserve"> Affect user data – over write user data</w:t>
      </w:r>
    </w:p>
    <w:p w14:paraId="57A866C6" w14:textId="6C7C0894" w:rsidR="00D2211F" w:rsidRDefault="00D2211F" w:rsidP="00D2211F">
      <w:pPr>
        <w:pStyle w:val="ListParagraph"/>
        <w:numPr>
          <w:ilvl w:val="0"/>
          <w:numId w:val="16"/>
        </w:numPr>
      </w:pPr>
      <w:r>
        <w:t>2)</w:t>
      </w:r>
      <w:r w:rsidR="0060708A">
        <w:t xml:space="preserve"> Affect user code </w:t>
      </w:r>
      <w:r w:rsidR="004C50E0">
        <w:t>–</w:t>
      </w:r>
      <w:r w:rsidR="0060708A">
        <w:t xml:space="preserve"> </w:t>
      </w:r>
      <w:r w:rsidR="004C50E0">
        <w:t xml:space="preserve">change </w:t>
      </w:r>
      <w:r w:rsidR="00EC75B8">
        <w:t>user’s</w:t>
      </w:r>
      <w:r w:rsidR="004C50E0">
        <w:t xml:space="preserve"> instruction</w:t>
      </w:r>
    </w:p>
    <w:p w14:paraId="0A061C90" w14:textId="61CF74E6" w:rsidR="00D2211F" w:rsidRDefault="00D2211F" w:rsidP="00D2211F">
      <w:pPr>
        <w:pStyle w:val="ListParagraph"/>
        <w:numPr>
          <w:ilvl w:val="0"/>
          <w:numId w:val="16"/>
        </w:numPr>
      </w:pPr>
      <w:r>
        <w:t>3)</w:t>
      </w:r>
      <w:r w:rsidR="004C50E0">
        <w:t xml:space="preserve"> Affect OS data – overwrite the OS data.</w:t>
      </w:r>
    </w:p>
    <w:p w14:paraId="504AF8F4" w14:textId="4B66B045" w:rsidR="00D2211F" w:rsidRDefault="00D2211F" w:rsidP="00D2211F">
      <w:pPr>
        <w:pStyle w:val="ListParagraph"/>
        <w:numPr>
          <w:ilvl w:val="0"/>
          <w:numId w:val="16"/>
        </w:numPr>
      </w:pPr>
      <w:r>
        <w:t>4)</w:t>
      </w:r>
      <w:r w:rsidR="00EC75B8">
        <w:t xml:space="preserve"> Affect OS code – change the OS instruction</w:t>
      </w:r>
      <w:r w:rsidR="00045006">
        <w:rPr>
          <w:noProof/>
          <w:lang w:eastAsia="ko-KR"/>
        </w:rPr>
        <w:drawing>
          <wp:inline distT="0" distB="0" distL="0" distR="0" wp14:anchorId="0F8E191B" wp14:editId="1EE4D25B">
            <wp:extent cx="5029200" cy="3531870"/>
            <wp:effectExtent l="0" t="0" r="0" b="0"/>
            <wp:docPr id="12" name="Picture 12" descr="../../../../Screen%20Shot%202016-11-03%20at%2012.4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03%20at%2012.41.1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531870"/>
                    </a:xfrm>
                    <a:prstGeom prst="rect">
                      <a:avLst/>
                    </a:prstGeom>
                    <a:noFill/>
                    <a:ln>
                      <a:noFill/>
                    </a:ln>
                  </pic:spPr>
                </pic:pic>
              </a:graphicData>
            </a:graphic>
          </wp:inline>
        </w:drawing>
      </w:r>
    </w:p>
    <w:p w14:paraId="7ED54494" w14:textId="77777777" w:rsidR="008D56D5" w:rsidRDefault="008D56D5" w:rsidP="008D56D5">
      <w:pPr>
        <w:pStyle w:val="ListParagraph"/>
        <w:numPr>
          <w:ilvl w:val="0"/>
          <w:numId w:val="15"/>
        </w:numPr>
      </w:pPr>
      <w:r>
        <w:t xml:space="preserve">How can an attacker abuse the return address? </w:t>
      </w:r>
    </w:p>
    <w:p w14:paraId="57FCEF72" w14:textId="78FEE937" w:rsidR="00644F92" w:rsidRDefault="00644F92" w:rsidP="00644F92">
      <w:pPr>
        <w:pStyle w:val="ListParagraph"/>
        <w:numPr>
          <w:ilvl w:val="0"/>
          <w:numId w:val="16"/>
        </w:numPr>
      </w:pPr>
      <w:r>
        <w:t xml:space="preserve">The attacker might overwrite data where it specifies the program where to return. Normally the program will return where the user </w:t>
      </w:r>
      <w:r w:rsidR="00605FEF">
        <w:t>has</w:t>
      </w:r>
      <w:r>
        <w:t xml:space="preserve"> pointed to. However, by abusing the return address, the attacker can take control of the computer.</w:t>
      </w:r>
      <w:r w:rsidR="00417682">
        <w:t xml:space="preserve"> If the program returns to a process where it sends all of the data back to the attacker. Then </w:t>
      </w:r>
      <w:r w:rsidR="00417682">
        <w:lastRenderedPageBreak/>
        <w:t>the attacker will have all of the information.</w:t>
      </w:r>
      <w:r w:rsidR="00BF7DCB">
        <w:rPr>
          <w:noProof/>
          <w:lang w:eastAsia="ko-KR"/>
        </w:rPr>
        <w:drawing>
          <wp:inline distT="0" distB="0" distL="0" distR="0" wp14:anchorId="44742097" wp14:editId="6F53B2CA">
            <wp:extent cx="5450840" cy="3801110"/>
            <wp:effectExtent l="0" t="0" r="10160" b="8890"/>
            <wp:docPr id="13" name="Picture 13" descr="../../../../Screen%20Shot%202016-11-03%20at%2012.4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03%20at%2012.44.31%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0840" cy="3801110"/>
                    </a:xfrm>
                    <a:prstGeom prst="rect">
                      <a:avLst/>
                    </a:prstGeom>
                    <a:noFill/>
                    <a:ln>
                      <a:noFill/>
                    </a:ln>
                  </pic:spPr>
                </pic:pic>
              </a:graphicData>
            </a:graphic>
          </wp:inline>
        </w:drawing>
      </w:r>
    </w:p>
    <w:p w14:paraId="1A0FF728" w14:textId="5D2293F6" w:rsidR="00BF7DCB" w:rsidRDefault="00BF7DCB" w:rsidP="00BF7DCB">
      <w:r>
        <w:br w:type="page"/>
      </w:r>
    </w:p>
    <w:p w14:paraId="56B4E0FE" w14:textId="77777777" w:rsidR="008D56D5" w:rsidRDefault="008D56D5" w:rsidP="008D56D5">
      <w:pPr>
        <w:pStyle w:val="ListParagraph"/>
        <w:numPr>
          <w:ilvl w:val="0"/>
          <w:numId w:val="15"/>
        </w:numPr>
      </w:pPr>
      <w:r>
        <w:lastRenderedPageBreak/>
        <w:t xml:space="preserve">What is the main defense mechanism of web server attack? </w:t>
      </w:r>
    </w:p>
    <w:p w14:paraId="7FA81FD6" w14:textId="48BCFB6A" w:rsidR="00B15785" w:rsidRDefault="00BC1C4A" w:rsidP="00BC1C4A">
      <w:pPr>
        <w:pStyle w:val="ListParagraph"/>
        <w:numPr>
          <w:ilvl w:val="0"/>
          <w:numId w:val="16"/>
        </w:numPr>
      </w:pPr>
      <w:r>
        <w:t xml:space="preserve">The main defense mechanism for web server attack is mediation. </w:t>
      </w:r>
      <w:r w:rsidR="0092634F">
        <w:t>Mediation is something like a filter, such as filtering the user inputted data. To prevent such SQL attacks or buffer overflow attack those stuffs.</w:t>
      </w:r>
      <w:r w:rsidR="00B15785">
        <w:rPr>
          <w:noProof/>
          <w:lang w:eastAsia="ko-KR"/>
        </w:rPr>
        <w:drawing>
          <wp:inline distT="0" distB="0" distL="0" distR="0" wp14:anchorId="0062BF76" wp14:editId="12AFFC16">
            <wp:extent cx="5441315" cy="2575411"/>
            <wp:effectExtent l="0" t="0" r="0" b="0"/>
            <wp:docPr id="14" name="Picture 14" descr="../../../../Screen%20Shot%202016-11-03%20at%2012.4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03%20at%2012.46.2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4128" cy="2576742"/>
                    </a:xfrm>
                    <a:prstGeom prst="rect">
                      <a:avLst/>
                    </a:prstGeom>
                    <a:noFill/>
                    <a:ln>
                      <a:noFill/>
                    </a:ln>
                  </pic:spPr>
                </pic:pic>
              </a:graphicData>
            </a:graphic>
          </wp:inline>
        </w:drawing>
      </w:r>
      <w:r w:rsidR="00B15785">
        <w:rPr>
          <w:noProof/>
          <w:lang w:eastAsia="ko-KR"/>
        </w:rPr>
        <w:drawing>
          <wp:inline distT="0" distB="0" distL="0" distR="0" wp14:anchorId="71BFDA2B" wp14:editId="31105EB0">
            <wp:extent cx="5450840" cy="2456628"/>
            <wp:effectExtent l="0" t="0" r="10160" b="7620"/>
            <wp:docPr id="15" name="Picture 15" descr="../../../../Screen%20Shot%202016-11-03%20at%2012.4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03%20at%2012.46.3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214" cy="2458599"/>
                    </a:xfrm>
                    <a:prstGeom prst="rect">
                      <a:avLst/>
                    </a:prstGeom>
                    <a:noFill/>
                    <a:ln>
                      <a:noFill/>
                    </a:ln>
                  </pic:spPr>
                </pic:pic>
              </a:graphicData>
            </a:graphic>
          </wp:inline>
        </w:drawing>
      </w:r>
    </w:p>
    <w:p w14:paraId="07E3C9AF" w14:textId="34672B27" w:rsidR="00BC1C4A" w:rsidRDefault="00B15785" w:rsidP="00B15785">
      <w:r>
        <w:br w:type="page"/>
      </w:r>
    </w:p>
    <w:p w14:paraId="74285A98" w14:textId="77777777" w:rsidR="008D56D5" w:rsidRDefault="008D56D5" w:rsidP="008D56D5">
      <w:pPr>
        <w:pStyle w:val="ListParagraph"/>
        <w:numPr>
          <w:ilvl w:val="0"/>
          <w:numId w:val="15"/>
        </w:numPr>
      </w:pPr>
      <w:r>
        <w:lastRenderedPageBreak/>
        <w:t>In incomplete mediation what kind of data are exposed?</w:t>
      </w:r>
    </w:p>
    <w:p w14:paraId="1B976B1F" w14:textId="53D992D8" w:rsidR="00AD5095" w:rsidRDefault="00C767B3" w:rsidP="00C767B3">
      <w:pPr>
        <w:pStyle w:val="ListParagraph"/>
        <w:numPr>
          <w:ilvl w:val="0"/>
          <w:numId w:val="16"/>
        </w:numPr>
      </w:pPr>
      <w:r>
        <w:t xml:space="preserve"> Sensitive data are exposed to the user, or the middle man and those information can explode the system.</w:t>
      </w:r>
      <w:r w:rsidR="00E94295">
        <w:rPr>
          <w:noProof/>
          <w:lang w:eastAsia="ko-KR"/>
        </w:rPr>
        <w:drawing>
          <wp:inline distT="0" distB="0" distL="0" distR="0" wp14:anchorId="0B901663" wp14:editId="640950B8">
            <wp:extent cx="5439367" cy="1927711"/>
            <wp:effectExtent l="0" t="0" r="0" b="3175"/>
            <wp:docPr id="16" name="Picture 16" descr="../../../../Screen%20Shot%202016-11-03%20at%2012.4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11-03%20at%2012.47.3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915" cy="1932158"/>
                    </a:xfrm>
                    <a:prstGeom prst="rect">
                      <a:avLst/>
                    </a:prstGeom>
                    <a:noFill/>
                    <a:ln>
                      <a:noFill/>
                    </a:ln>
                  </pic:spPr>
                </pic:pic>
              </a:graphicData>
            </a:graphic>
          </wp:inline>
        </w:drawing>
      </w:r>
    </w:p>
    <w:p w14:paraId="570AC94E" w14:textId="60992E7C" w:rsidR="00C767B3" w:rsidRDefault="00AD5095" w:rsidP="00AD5095">
      <w:r>
        <w:br w:type="page"/>
      </w:r>
    </w:p>
    <w:p w14:paraId="4B286FC1" w14:textId="77777777" w:rsidR="008D56D5" w:rsidRDefault="008D56D5" w:rsidP="008D56D5">
      <w:pPr>
        <w:pStyle w:val="ListParagraph"/>
        <w:numPr>
          <w:ilvl w:val="0"/>
          <w:numId w:val="15"/>
        </w:numPr>
      </w:pPr>
      <w:r>
        <w:lastRenderedPageBreak/>
        <w:t>What are some possible solution for web mediation?</w:t>
      </w:r>
    </w:p>
    <w:p w14:paraId="312B4376" w14:textId="7E09C483" w:rsidR="008C64F1" w:rsidRDefault="009861D3" w:rsidP="009861D3">
      <w:pPr>
        <w:pStyle w:val="ListParagraph"/>
        <w:numPr>
          <w:ilvl w:val="0"/>
          <w:numId w:val="16"/>
        </w:numPr>
      </w:pPr>
      <w:r>
        <w:t xml:space="preserve">Some possible solutions are client/server mediation. Client side mediations are when we filter the data that was inputted from the user at the client side (moment when the data is being inputted) and the server side is when the data is transferred over to the server, we </w:t>
      </w:r>
      <w:r w:rsidR="006E5F29">
        <w:t>perform</w:t>
      </w:r>
      <w:r>
        <w:t xml:space="preserve"> filtering once again.</w:t>
      </w:r>
      <w:r w:rsidR="00D6602E">
        <w:t xml:space="preserve"> Other solutions are limiting the user input choices – such as using dropdown </w:t>
      </w:r>
      <w:r w:rsidR="00295B32">
        <w:t>boxes or bullet point boxes.</w:t>
      </w:r>
      <w:r w:rsidR="00AD5095">
        <w:rPr>
          <w:noProof/>
          <w:lang w:eastAsia="ko-KR"/>
        </w:rPr>
        <w:drawing>
          <wp:inline distT="0" distB="0" distL="0" distR="0" wp14:anchorId="63DB9FCB" wp14:editId="1210BABD">
            <wp:extent cx="5441315" cy="3496310"/>
            <wp:effectExtent l="0" t="0" r="0" b="8890"/>
            <wp:docPr id="17" name="Picture 17" descr="../../../../Screen%20Shot%202016-11-03%20at%2012.50.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1-03%20at%2012.50.3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315" cy="3496310"/>
                    </a:xfrm>
                    <a:prstGeom prst="rect">
                      <a:avLst/>
                    </a:prstGeom>
                    <a:noFill/>
                    <a:ln>
                      <a:noFill/>
                    </a:ln>
                  </pic:spPr>
                </pic:pic>
              </a:graphicData>
            </a:graphic>
          </wp:inline>
        </w:drawing>
      </w:r>
    </w:p>
    <w:p w14:paraId="0D7FE1E5" w14:textId="70D4110F" w:rsidR="009861D3" w:rsidRDefault="008C64F1" w:rsidP="008C64F1">
      <w:r>
        <w:br w:type="page"/>
      </w:r>
    </w:p>
    <w:p w14:paraId="695426BD" w14:textId="77777777" w:rsidR="008D56D5" w:rsidRDefault="008D56D5" w:rsidP="008D56D5">
      <w:pPr>
        <w:pStyle w:val="ListParagraph"/>
        <w:numPr>
          <w:ilvl w:val="0"/>
          <w:numId w:val="15"/>
        </w:numPr>
      </w:pPr>
      <w:r>
        <w:lastRenderedPageBreak/>
        <w:t>Example of client side mediation?</w:t>
      </w:r>
    </w:p>
    <w:p w14:paraId="79BF09B6" w14:textId="63D08507" w:rsidR="0004585A" w:rsidRDefault="005C7392" w:rsidP="005C7392">
      <w:pPr>
        <w:pStyle w:val="ListParagraph"/>
        <w:numPr>
          <w:ilvl w:val="0"/>
          <w:numId w:val="16"/>
        </w:numPr>
      </w:pPr>
      <w:r>
        <w:t>Any filtering with java script can be an example. More preciously, we can specify the data type a function can accept and when the user inputs another data type the form would refuse that input.</w:t>
      </w:r>
      <w:r w:rsidR="008C64F1">
        <w:rPr>
          <w:noProof/>
          <w:lang w:eastAsia="ko-KR"/>
        </w:rPr>
        <w:drawing>
          <wp:inline distT="0" distB="0" distL="0" distR="0" wp14:anchorId="51044160" wp14:editId="5B9E3630">
            <wp:extent cx="5450840" cy="2510155"/>
            <wp:effectExtent l="0" t="0" r="10160" b="4445"/>
            <wp:docPr id="18" name="Picture 18" descr="../../../../Screen%20Shot%202016-11-03%20at%2012.5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1-03%20at%2012.52.2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840" cy="2510155"/>
                    </a:xfrm>
                    <a:prstGeom prst="rect">
                      <a:avLst/>
                    </a:prstGeom>
                    <a:noFill/>
                    <a:ln>
                      <a:noFill/>
                    </a:ln>
                  </pic:spPr>
                </pic:pic>
              </a:graphicData>
            </a:graphic>
          </wp:inline>
        </w:drawing>
      </w:r>
      <w:r w:rsidR="008C64F1">
        <w:rPr>
          <w:noProof/>
          <w:lang w:eastAsia="ko-KR"/>
        </w:rPr>
        <w:drawing>
          <wp:inline distT="0" distB="0" distL="0" distR="0" wp14:anchorId="62D9012F" wp14:editId="1182D921">
            <wp:extent cx="5441315" cy="2357755"/>
            <wp:effectExtent l="0" t="0" r="0" b="4445"/>
            <wp:docPr id="19" name="Picture 19" descr="../../../../Screen%20Shot%202016-11-03%20at%2012.5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1-03%20at%2012.52.45%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1315" cy="2357755"/>
                    </a:xfrm>
                    <a:prstGeom prst="rect">
                      <a:avLst/>
                    </a:prstGeom>
                    <a:noFill/>
                    <a:ln>
                      <a:noFill/>
                    </a:ln>
                  </pic:spPr>
                </pic:pic>
              </a:graphicData>
            </a:graphic>
          </wp:inline>
        </w:drawing>
      </w:r>
    </w:p>
    <w:p w14:paraId="75CABBFB" w14:textId="2A860209" w:rsidR="005C7392" w:rsidRDefault="0004585A" w:rsidP="0004585A">
      <w:r>
        <w:br w:type="page"/>
      </w:r>
    </w:p>
    <w:p w14:paraId="5C5F0284" w14:textId="77777777" w:rsidR="008D56D5" w:rsidRDefault="008D56D5" w:rsidP="008D56D5">
      <w:pPr>
        <w:pStyle w:val="ListParagraph"/>
        <w:numPr>
          <w:ilvl w:val="0"/>
          <w:numId w:val="15"/>
        </w:numPr>
      </w:pPr>
      <w:r>
        <w:lastRenderedPageBreak/>
        <w:t xml:space="preserve">Is client mediation good enough? </w:t>
      </w:r>
    </w:p>
    <w:p w14:paraId="797CE0FD" w14:textId="4F486077" w:rsidR="009F2FF4" w:rsidRDefault="0044454E" w:rsidP="0044454E">
      <w:pPr>
        <w:pStyle w:val="ListParagraph"/>
        <w:numPr>
          <w:ilvl w:val="0"/>
          <w:numId w:val="16"/>
        </w:numPr>
      </w:pPr>
      <w:r>
        <w:t xml:space="preserve">No, the cline side mediation is not good enough. </w:t>
      </w:r>
      <w:r w:rsidR="007F0249">
        <w:t>The reason for that is because of the client side state is usually managed by the client.</w:t>
      </w:r>
      <w:r w:rsidR="00DA43FF">
        <w:t xml:space="preserve"> And a hacker who imposes as a client can put anything on the state.</w:t>
      </w:r>
      <w:r w:rsidR="009F2FF4">
        <w:rPr>
          <w:noProof/>
          <w:lang w:eastAsia="ko-KR"/>
        </w:rPr>
        <w:drawing>
          <wp:inline distT="0" distB="0" distL="0" distR="0" wp14:anchorId="385C7137" wp14:editId="407C7E40">
            <wp:extent cx="5450840" cy="5647690"/>
            <wp:effectExtent l="0" t="0" r="10160" b="0"/>
            <wp:docPr id="20" name="Picture 20" descr="../../../../Screen%20Shot%202016-11-03%20at%2012.5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6-11-03%20at%2012.55.54%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0840" cy="5647690"/>
                    </a:xfrm>
                    <a:prstGeom prst="rect">
                      <a:avLst/>
                    </a:prstGeom>
                    <a:noFill/>
                    <a:ln>
                      <a:noFill/>
                    </a:ln>
                  </pic:spPr>
                </pic:pic>
              </a:graphicData>
            </a:graphic>
          </wp:inline>
        </w:drawing>
      </w:r>
    </w:p>
    <w:p w14:paraId="018B1244" w14:textId="790EDCA5" w:rsidR="0044454E" w:rsidRDefault="009F2FF4" w:rsidP="009F2FF4">
      <w:pPr>
        <w:rPr>
          <w:lang w:eastAsia="ko-KR"/>
        </w:rPr>
      </w:pPr>
      <w:r>
        <w:br w:type="page"/>
      </w:r>
    </w:p>
    <w:p w14:paraId="43F06456" w14:textId="77777777" w:rsidR="008D56D5" w:rsidRDefault="008D56D5" w:rsidP="008D56D5">
      <w:pPr>
        <w:pStyle w:val="ListParagraph"/>
        <w:numPr>
          <w:ilvl w:val="0"/>
          <w:numId w:val="15"/>
        </w:numPr>
      </w:pPr>
      <w:r>
        <w:lastRenderedPageBreak/>
        <w:t>What is TOCTTOU, explain it (what is the other name of this?)</w:t>
      </w:r>
    </w:p>
    <w:p w14:paraId="06B20441" w14:textId="6F5FBD31" w:rsidR="003F4CAE" w:rsidRDefault="003F4CAE" w:rsidP="003F4CAE">
      <w:pPr>
        <w:pStyle w:val="ListParagraph"/>
        <w:numPr>
          <w:ilvl w:val="0"/>
          <w:numId w:val="16"/>
        </w:numPr>
      </w:pPr>
      <w:r>
        <w:t>Time of Check to Time of Use error (LOOOOL such a long, not needed name!)</w:t>
      </w:r>
      <w:r w:rsidR="00F613EA">
        <w:t xml:space="preserve"> This is when </w:t>
      </w:r>
      <w:r w:rsidR="001C7DDE">
        <w:t>hackers exploit</w:t>
      </w:r>
      <w:r w:rsidR="00F613EA">
        <w:t xml:space="preserve"> the time delay between operations of one process to another. </w:t>
      </w:r>
      <w:r w:rsidR="001C7DDE">
        <w:t>When operation A is happening and it needs x amount of time to access the needed resource, that interval is when the hacker can change the instruction of what kind of operations can be performed.</w:t>
      </w:r>
      <w:r w:rsidR="00554B6C">
        <w:rPr>
          <w:noProof/>
          <w:lang w:eastAsia="ko-KR"/>
        </w:rPr>
        <w:drawing>
          <wp:inline distT="0" distB="0" distL="0" distR="0" wp14:anchorId="4AA267CB" wp14:editId="44DB90A8">
            <wp:extent cx="5450840" cy="860911"/>
            <wp:effectExtent l="0" t="0" r="0" b="3175"/>
            <wp:docPr id="21" name="Picture 21" descr="../../../../Screen%20Shot%202016-11-03%20at%201.0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11-03%20at%201.03.4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714" cy="862155"/>
                    </a:xfrm>
                    <a:prstGeom prst="rect">
                      <a:avLst/>
                    </a:prstGeom>
                    <a:noFill/>
                    <a:ln>
                      <a:noFill/>
                    </a:ln>
                  </pic:spPr>
                </pic:pic>
              </a:graphicData>
            </a:graphic>
          </wp:inline>
        </w:drawing>
      </w:r>
      <w:r w:rsidR="00554B6C">
        <w:rPr>
          <w:noProof/>
          <w:lang w:eastAsia="ko-KR"/>
        </w:rPr>
        <w:drawing>
          <wp:inline distT="0" distB="0" distL="0" distR="0" wp14:anchorId="1F44A81E" wp14:editId="2E5ECE65">
            <wp:extent cx="4822416" cy="5258099"/>
            <wp:effectExtent l="0" t="0" r="3810" b="0"/>
            <wp:docPr id="22" name="Picture 22" descr="../../../../Screen%20Shot%202016-11-03%20at%201.0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1-03%20at%201.03.5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4773" cy="5260669"/>
                    </a:xfrm>
                    <a:prstGeom prst="rect">
                      <a:avLst/>
                    </a:prstGeom>
                    <a:noFill/>
                    <a:ln>
                      <a:noFill/>
                    </a:ln>
                  </pic:spPr>
                </pic:pic>
              </a:graphicData>
            </a:graphic>
          </wp:inline>
        </w:drawing>
      </w:r>
    </w:p>
    <w:p w14:paraId="46E9FED5" w14:textId="0CE93D7F" w:rsidR="00554B6C" w:rsidRDefault="00781446" w:rsidP="00781446">
      <w:r>
        <w:br w:type="page"/>
      </w:r>
    </w:p>
    <w:p w14:paraId="7845FDAC" w14:textId="77777777" w:rsidR="008D56D5" w:rsidRDefault="008D56D5" w:rsidP="008D56D5">
      <w:pPr>
        <w:pStyle w:val="ListParagraph"/>
        <w:numPr>
          <w:ilvl w:val="0"/>
          <w:numId w:val="15"/>
        </w:numPr>
      </w:pPr>
      <w:r>
        <w:lastRenderedPageBreak/>
        <w:t>What does TOCTTOU exploit?</w:t>
      </w:r>
    </w:p>
    <w:p w14:paraId="29E3F19E" w14:textId="19B63A3E" w:rsidR="00B74E2F" w:rsidRDefault="00B74E2F" w:rsidP="00B74E2F">
      <w:pPr>
        <w:pStyle w:val="ListParagraph"/>
        <w:numPr>
          <w:ilvl w:val="0"/>
          <w:numId w:val="16"/>
        </w:numPr>
      </w:pPr>
      <w:r>
        <w:t xml:space="preserve">Time of </w:t>
      </w:r>
      <w:r w:rsidR="00A87ED5">
        <w:t>Check to Time of Use error – exploit the time delay that happens between operations.</w:t>
      </w:r>
      <w:r w:rsidR="00F80F59">
        <w:rPr>
          <w:noProof/>
          <w:lang w:eastAsia="ko-KR"/>
        </w:rPr>
        <w:drawing>
          <wp:inline distT="0" distB="0" distL="0" distR="0" wp14:anchorId="239AD6F9" wp14:editId="526221C4">
            <wp:extent cx="4607560" cy="1488440"/>
            <wp:effectExtent l="0" t="0" r="0" b="10160"/>
            <wp:docPr id="23" name="Picture 23" descr="../../../../Screen%20Shot%202016-11-03%20at%201.0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6-11-03%20at%201.04.5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7560" cy="1488440"/>
                    </a:xfrm>
                    <a:prstGeom prst="rect">
                      <a:avLst/>
                    </a:prstGeom>
                    <a:noFill/>
                    <a:ln>
                      <a:noFill/>
                    </a:ln>
                  </pic:spPr>
                </pic:pic>
              </a:graphicData>
            </a:graphic>
          </wp:inline>
        </w:drawing>
      </w:r>
    </w:p>
    <w:p w14:paraId="3021A5CC" w14:textId="45642544" w:rsidR="00502B64" w:rsidRDefault="008D56D5" w:rsidP="008D56D5">
      <w:pPr>
        <w:pStyle w:val="ListParagraph"/>
        <w:numPr>
          <w:ilvl w:val="0"/>
          <w:numId w:val="15"/>
        </w:numPr>
      </w:pPr>
      <w:r>
        <w:t>Example of preventing TOCTTOU?</w:t>
      </w:r>
    </w:p>
    <w:p w14:paraId="7CD8FD39" w14:textId="723EB642" w:rsidR="00CF65BE" w:rsidRDefault="006F2355" w:rsidP="00CF65BE">
      <w:pPr>
        <w:pStyle w:val="ListParagraph"/>
        <w:numPr>
          <w:ilvl w:val="0"/>
          <w:numId w:val="16"/>
        </w:numPr>
      </w:pPr>
      <w:r>
        <w:t>Make sure during those between operation time, there are no interruption happening and no sensitive data are exposed to the public.</w:t>
      </w:r>
      <w:r w:rsidR="000F5332">
        <w:rPr>
          <w:noProof/>
          <w:lang w:eastAsia="ko-KR"/>
        </w:rPr>
        <w:drawing>
          <wp:inline distT="0" distB="0" distL="0" distR="0" wp14:anchorId="51466C68" wp14:editId="51E5A6D9">
            <wp:extent cx="4330065" cy="2832735"/>
            <wp:effectExtent l="0" t="0" r="0" b="12065"/>
            <wp:docPr id="24" name="Picture 24" descr="../../../../Screen%20Shot%202016-11-03%20at%201.4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11-03%20at%201.41.4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065" cy="2832735"/>
                    </a:xfrm>
                    <a:prstGeom prst="rect">
                      <a:avLst/>
                    </a:prstGeom>
                    <a:noFill/>
                    <a:ln>
                      <a:noFill/>
                    </a:ln>
                  </pic:spPr>
                </pic:pic>
              </a:graphicData>
            </a:graphic>
          </wp:inline>
        </w:drawing>
      </w:r>
    </w:p>
    <w:p w14:paraId="2659281A" w14:textId="34DCE24E" w:rsidR="008D56D5" w:rsidRDefault="00502B64" w:rsidP="00502B64">
      <w:pPr>
        <w:rPr>
          <w:lang w:eastAsia="ko-KR"/>
        </w:rPr>
      </w:pPr>
      <w:r>
        <w:br w:type="page"/>
      </w:r>
    </w:p>
    <w:p w14:paraId="15E255C2" w14:textId="51B2B45A" w:rsidR="008D56D5" w:rsidRDefault="008D56D5" w:rsidP="008D56D5">
      <w:pPr>
        <w:pStyle w:val="ListParagraph"/>
        <w:numPr>
          <w:ilvl w:val="0"/>
          <w:numId w:val="15"/>
        </w:numPr>
      </w:pPr>
      <w:r>
        <w:lastRenderedPageBreak/>
        <w:t xml:space="preserve">What are 1) Undocumented access point 2) off by one on bit error 3) </w:t>
      </w:r>
      <w:r w:rsidR="000209B9">
        <w:t>integer</w:t>
      </w:r>
      <w:r>
        <w:t xml:space="preserve"> overflow 4) Race condition? </w:t>
      </w:r>
    </w:p>
    <w:p w14:paraId="6CF24EA8" w14:textId="2D7F96C6" w:rsidR="001E5252" w:rsidRDefault="001E5252" w:rsidP="001E5252">
      <w:pPr>
        <w:pStyle w:val="ListParagraph"/>
        <w:numPr>
          <w:ilvl w:val="0"/>
          <w:numId w:val="16"/>
        </w:numPr>
      </w:pPr>
      <w:r>
        <w:t>1)</w:t>
      </w:r>
      <w:r w:rsidR="00E779F2">
        <w:t xml:space="preserve"> When the developer makes an access point in the developing phase of a program, and never closes that hole, this becomes very critical access point. With this access point hackers can exploit any security flaw in the program. </w:t>
      </w:r>
      <w:r w:rsidR="003E1A53">
        <w:rPr>
          <w:noProof/>
          <w:lang w:eastAsia="ko-KR"/>
        </w:rPr>
        <w:drawing>
          <wp:inline distT="0" distB="0" distL="0" distR="0" wp14:anchorId="76FD9259" wp14:editId="34C2BAA8">
            <wp:extent cx="4545330" cy="3406775"/>
            <wp:effectExtent l="0" t="0" r="1270" b="0"/>
            <wp:docPr id="25" name="Picture 25" descr="../../../../Screen%20Shot%202016-11-03%20at%201.4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6-11-03%20at%201.43.1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5330" cy="3406775"/>
                    </a:xfrm>
                    <a:prstGeom prst="rect">
                      <a:avLst/>
                    </a:prstGeom>
                    <a:noFill/>
                    <a:ln>
                      <a:noFill/>
                    </a:ln>
                  </pic:spPr>
                </pic:pic>
              </a:graphicData>
            </a:graphic>
          </wp:inline>
        </w:drawing>
      </w:r>
    </w:p>
    <w:p w14:paraId="46F03EE5" w14:textId="720336B3" w:rsidR="001E5252" w:rsidRDefault="001E5252" w:rsidP="001E5252">
      <w:pPr>
        <w:pStyle w:val="ListParagraph"/>
        <w:numPr>
          <w:ilvl w:val="0"/>
          <w:numId w:val="16"/>
        </w:numPr>
      </w:pPr>
      <w:r>
        <w:t>2)</w:t>
      </w:r>
      <w:r w:rsidR="00300921">
        <w:t xml:space="preserve"> When a loop is go over the end condition by value of one.</w:t>
      </w:r>
      <w:r w:rsidR="007549D6">
        <w:rPr>
          <w:noProof/>
          <w:lang w:eastAsia="ko-KR"/>
        </w:rPr>
        <w:drawing>
          <wp:inline distT="0" distB="0" distL="0" distR="0" wp14:anchorId="3550499D" wp14:editId="5354A9CE">
            <wp:extent cx="5450840" cy="3074670"/>
            <wp:effectExtent l="0" t="0" r="10160" b="0"/>
            <wp:docPr id="26" name="Picture 26" descr="../../../../Screen%20Shot%202016-11-03%20at%201.4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6-11-03%20at%201.44.09%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0840" cy="3074670"/>
                    </a:xfrm>
                    <a:prstGeom prst="rect">
                      <a:avLst/>
                    </a:prstGeom>
                    <a:noFill/>
                    <a:ln>
                      <a:noFill/>
                    </a:ln>
                  </pic:spPr>
                </pic:pic>
              </a:graphicData>
            </a:graphic>
          </wp:inline>
        </w:drawing>
      </w:r>
    </w:p>
    <w:p w14:paraId="4D4FB935" w14:textId="0B9F3F1C" w:rsidR="001E5252" w:rsidRDefault="001E5252" w:rsidP="001E5252">
      <w:pPr>
        <w:pStyle w:val="ListParagraph"/>
        <w:numPr>
          <w:ilvl w:val="0"/>
          <w:numId w:val="16"/>
        </w:numPr>
      </w:pPr>
      <w:r>
        <w:lastRenderedPageBreak/>
        <w:t>3)</w:t>
      </w:r>
      <w:r w:rsidR="0045621B">
        <w:t xml:space="preserve"> This error is similar to buffer overflow, meaning </w:t>
      </w:r>
      <w:r w:rsidR="002225A4">
        <w:t>there</w:t>
      </w:r>
      <w:r w:rsidR="0045621B">
        <w:t xml:space="preserve"> is a </w:t>
      </w:r>
      <w:r w:rsidR="002225A4">
        <w:t>finite</w:t>
      </w:r>
      <w:r w:rsidR="0045621B">
        <w:t xml:space="preserve"> space of area that a data can be </w:t>
      </w:r>
      <w:r w:rsidR="00B45C17">
        <w:t>inputted</w:t>
      </w:r>
      <w:r w:rsidR="0045621B">
        <w:t>. However, sometimes that space gets overflowed with data. And buffer overflow occurs.</w:t>
      </w:r>
      <w:r w:rsidR="007A791F">
        <w:rPr>
          <w:noProof/>
          <w:lang w:eastAsia="ko-KR"/>
        </w:rPr>
        <w:drawing>
          <wp:inline distT="0" distB="0" distL="0" distR="0" wp14:anchorId="66AFC2DE" wp14:editId="7A78E968">
            <wp:extent cx="5450840" cy="2061845"/>
            <wp:effectExtent l="0" t="0" r="10160" b="0"/>
            <wp:docPr id="27" name="Picture 27" descr="../../../../Screen%20Shot%202016-11-03%20at%201.4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6-11-03%20at%201.45.49%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0840" cy="2061845"/>
                    </a:xfrm>
                    <a:prstGeom prst="rect">
                      <a:avLst/>
                    </a:prstGeom>
                    <a:noFill/>
                    <a:ln>
                      <a:noFill/>
                    </a:ln>
                  </pic:spPr>
                </pic:pic>
              </a:graphicData>
            </a:graphic>
          </wp:inline>
        </w:drawing>
      </w:r>
    </w:p>
    <w:p w14:paraId="1FCD74CC" w14:textId="387A1483" w:rsidR="001E5252" w:rsidRDefault="001E5252" w:rsidP="001E5252">
      <w:pPr>
        <w:pStyle w:val="ListParagraph"/>
        <w:numPr>
          <w:ilvl w:val="0"/>
          <w:numId w:val="16"/>
        </w:numPr>
      </w:pPr>
      <w:r>
        <w:t>4)</w:t>
      </w:r>
      <w:r w:rsidR="00003736">
        <w:t xml:space="preserve"> Like how we learned in the OS class, when 2 process does not let go of one resource and they both try to finish their operation first. Race condition occurs.</w:t>
      </w:r>
      <w:r w:rsidR="00174CF8">
        <w:rPr>
          <w:noProof/>
          <w:lang w:eastAsia="ko-KR"/>
        </w:rPr>
        <w:drawing>
          <wp:inline distT="0" distB="0" distL="0" distR="0" wp14:anchorId="2CD14A88" wp14:editId="0B43860B">
            <wp:extent cx="5450840" cy="4034155"/>
            <wp:effectExtent l="0" t="0" r="10160" b="4445"/>
            <wp:docPr id="28" name="Picture 28" descr="../../../../Screen%20Shot%202016-11-03%20at%201.46.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6-11-03%20at%201.46.45%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0840" cy="4034155"/>
                    </a:xfrm>
                    <a:prstGeom prst="rect">
                      <a:avLst/>
                    </a:prstGeom>
                    <a:noFill/>
                    <a:ln>
                      <a:noFill/>
                    </a:ln>
                  </pic:spPr>
                </pic:pic>
              </a:graphicData>
            </a:graphic>
          </wp:inline>
        </w:drawing>
      </w:r>
    </w:p>
    <w:p w14:paraId="635215CE" w14:textId="55B6AEDB" w:rsidR="00006C57" w:rsidRDefault="00006C57" w:rsidP="00006C57">
      <w:r>
        <w:br w:type="page"/>
      </w:r>
    </w:p>
    <w:p w14:paraId="2700B45E" w14:textId="77777777" w:rsidR="008D56D5" w:rsidRDefault="008D56D5" w:rsidP="008D56D5">
      <w:pPr>
        <w:pStyle w:val="ListParagraph"/>
        <w:numPr>
          <w:ilvl w:val="0"/>
          <w:numId w:val="15"/>
        </w:numPr>
      </w:pPr>
      <w:r>
        <w:lastRenderedPageBreak/>
        <w:t>What does malicious code exploit in a program?</w:t>
      </w:r>
    </w:p>
    <w:p w14:paraId="552FA3F1" w14:textId="4B6542FA" w:rsidR="00266743" w:rsidRDefault="00266743" w:rsidP="00266743">
      <w:pPr>
        <w:pStyle w:val="ListParagraph"/>
        <w:numPr>
          <w:ilvl w:val="0"/>
          <w:numId w:val="16"/>
        </w:numPr>
      </w:pPr>
      <w:r>
        <w:t xml:space="preserve">Malicious code in the program exploit program flaw – this make sense since flaw is a </w:t>
      </w:r>
      <w:r w:rsidR="00BE608D">
        <w:t>problem</w:t>
      </w:r>
      <w:r>
        <w:t xml:space="preserve"> in the program.</w:t>
      </w:r>
      <w:r w:rsidR="00206A9C">
        <w:rPr>
          <w:noProof/>
          <w:lang w:eastAsia="ko-KR"/>
        </w:rPr>
        <w:drawing>
          <wp:inline distT="0" distB="0" distL="0" distR="0" wp14:anchorId="754F244B" wp14:editId="3A4D87F3">
            <wp:extent cx="5450840" cy="2321560"/>
            <wp:effectExtent l="0" t="0" r="10160" b="0"/>
            <wp:docPr id="29" name="Picture 29" descr="../../../../Screen%20Shot%202016-11-03%20at%201.4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6-11-03%20at%201.48.55%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840" cy="2321560"/>
                    </a:xfrm>
                    <a:prstGeom prst="rect">
                      <a:avLst/>
                    </a:prstGeom>
                    <a:noFill/>
                    <a:ln>
                      <a:noFill/>
                    </a:ln>
                  </pic:spPr>
                </pic:pic>
              </a:graphicData>
            </a:graphic>
          </wp:inline>
        </w:drawing>
      </w:r>
    </w:p>
    <w:p w14:paraId="10867AA6" w14:textId="121BF871" w:rsidR="00F63CB7" w:rsidRDefault="00F63CB7">
      <w:r>
        <w:br w:type="page"/>
      </w:r>
    </w:p>
    <w:p w14:paraId="5616BB20" w14:textId="77777777" w:rsidR="00F63CB7" w:rsidRDefault="00F63CB7" w:rsidP="00F63CB7">
      <w:pPr>
        <w:pStyle w:val="ListParagraph"/>
        <w:ind w:left="1080"/>
      </w:pPr>
    </w:p>
    <w:p w14:paraId="61143929" w14:textId="77777777" w:rsidR="008D56D5" w:rsidRDefault="008D56D5" w:rsidP="008D56D5">
      <w:pPr>
        <w:pStyle w:val="ListParagraph"/>
        <w:numPr>
          <w:ilvl w:val="0"/>
          <w:numId w:val="15"/>
        </w:numPr>
      </w:pPr>
      <w:r>
        <w:t>Name and briefly describe all of malicious type of code.</w:t>
      </w:r>
    </w:p>
    <w:p w14:paraId="11D8DC4A" w14:textId="38EDA959" w:rsidR="00E705F1" w:rsidRDefault="00F63CB7" w:rsidP="00E705F1">
      <w:pPr>
        <w:pStyle w:val="ListParagraph"/>
        <w:numPr>
          <w:ilvl w:val="0"/>
          <w:numId w:val="16"/>
        </w:numPr>
      </w:pPr>
      <w:r>
        <w:rPr>
          <w:noProof/>
          <w:lang w:eastAsia="ko-KR"/>
        </w:rPr>
        <w:drawing>
          <wp:inline distT="0" distB="0" distL="0" distR="0" wp14:anchorId="1AA874C1" wp14:editId="0B683CB5">
            <wp:extent cx="4885690" cy="7593330"/>
            <wp:effectExtent l="0" t="0" r="0" b="1270"/>
            <wp:docPr id="30" name="Picture 30" descr="../../../../Screen%20Shot%202016-11-03%20at%201.49.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6-11-03%20at%201.49.25%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5690" cy="7593330"/>
                    </a:xfrm>
                    <a:prstGeom prst="rect">
                      <a:avLst/>
                    </a:prstGeom>
                    <a:noFill/>
                    <a:ln>
                      <a:noFill/>
                    </a:ln>
                  </pic:spPr>
                </pic:pic>
              </a:graphicData>
            </a:graphic>
          </wp:inline>
        </w:drawing>
      </w:r>
    </w:p>
    <w:p w14:paraId="5FE1D0E1" w14:textId="77777777" w:rsidR="008D56D5" w:rsidRDefault="008D56D5" w:rsidP="008D56D5">
      <w:pPr>
        <w:pStyle w:val="ListParagraph"/>
        <w:numPr>
          <w:ilvl w:val="0"/>
          <w:numId w:val="15"/>
        </w:numPr>
      </w:pPr>
      <w:r>
        <w:lastRenderedPageBreak/>
        <w:t>How does virus spread from A to B?</w:t>
      </w:r>
    </w:p>
    <w:p w14:paraId="41159DAE" w14:textId="3A875FD8" w:rsidR="008E7CBA" w:rsidRDefault="00F63CB7" w:rsidP="00F63CB7">
      <w:pPr>
        <w:pStyle w:val="ListParagraph"/>
        <w:numPr>
          <w:ilvl w:val="0"/>
          <w:numId w:val="16"/>
        </w:numPr>
      </w:pPr>
      <w:r>
        <w:t xml:space="preserve">There are many ways a virus can spread from one target to another target. </w:t>
      </w:r>
      <w:r w:rsidR="00623967">
        <w:t>Now days it is more done on the web, since the increase use of mobile devices have increased dramatically.</w:t>
      </w:r>
      <w:r w:rsidR="008E7CBA">
        <w:t xml:space="preserve"> Mainly, a virus can replicate itself, meaning it does not need any host to replicate it self (these are called worms and when they need some kind of execution for the virus to activate then it is called </w:t>
      </w:r>
      <w:r w:rsidR="005D25E0">
        <w:t>virus)</w:t>
      </w:r>
    </w:p>
    <w:p w14:paraId="7C737B15" w14:textId="162B5135" w:rsidR="00F63CB7" w:rsidRDefault="00BD65B4" w:rsidP="008E7CBA">
      <w:r>
        <w:rPr>
          <w:noProof/>
          <w:lang w:eastAsia="ko-KR"/>
        </w:rPr>
        <w:drawing>
          <wp:inline distT="0" distB="0" distL="0" distR="0" wp14:anchorId="16D72750" wp14:editId="0A0E1F16">
            <wp:extent cx="5439368" cy="4251234"/>
            <wp:effectExtent l="0" t="0" r="0" b="0"/>
            <wp:docPr id="31" name="Picture 31" descr="../../../../Screen%20Shot%202016-11-03%20at%202.4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6-11-03%20at%202.48.20%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639" cy="4260824"/>
                    </a:xfrm>
                    <a:prstGeom prst="rect">
                      <a:avLst/>
                    </a:prstGeom>
                    <a:noFill/>
                    <a:ln>
                      <a:noFill/>
                    </a:ln>
                  </pic:spPr>
                </pic:pic>
              </a:graphicData>
            </a:graphic>
          </wp:inline>
        </w:drawing>
      </w:r>
      <w:r w:rsidR="008E7CBA">
        <w:br w:type="page"/>
      </w:r>
    </w:p>
    <w:p w14:paraId="751732A8" w14:textId="77777777" w:rsidR="008D56D5" w:rsidRDefault="008D56D5" w:rsidP="008D56D5">
      <w:pPr>
        <w:pStyle w:val="ListParagraph"/>
        <w:numPr>
          <w:ilvl w:val="0"/>
          <w:numId w:val="15"/>
        </w:numPr>
      </w:pPr>
      <w:r>
        <w:lastRenderedPageBreak/>
        <w:t xml:space="preserve">What are 1) Append 2) Surrounding 3) Integrated 4) Polymorphic 5) Encrypting virus. </w:t>
      </w:r>
    </w:p>
    <w:p w14:paraId="139B3B35" w14:textId="7BA2CAC5" w:rsidR="0016543B" w:rsidRDefault="00691916" w:rsidP="0016543B">
      <w:pPr>
        <w:pStyle w:val="ListParagraph"/>
        <w:numPr>
          <w:ilvl w:val="0"/>
          <w:numId w:val="16"/>
        </w:numPr>
      </w:pPr>
      <w:r>
        <w:t>1)</w:t>
      </w:r>
      <w:r w:rsidR="00592BCA">
        <w:t xml:space="preserve"> Append are typical way of how a virus gets spread from one place to another – An attacker will attach a virus to a file. And </w:t>
      </w:r>
      <w:r w:rsidR="00917CAF">
        <w:t>when</w:t>
      </w:r>
      <w:r w:rsidR="00592BCA">
        <w:t xml:space="preserve"> the file is opened, the virus will activate. </w:t>
      </w:r>
    </w:p>
    <w:p w14:paraId="1AD0E557" w14:textId="312C715B" w:rsidR="00691916" w:rsidRDefault="00691916" w:rsidP="0016543B">
      <w:pPr>
        <w:pStyle w:val="ListParagraph"/>
        <w:numPr>
          <w:ilvl w:val="0"/>
          <w:numId w:val="16"/>
        </w:numPr>
      </w:pPr>
      <w:r>
        <w:t>2)</w:t>
      </w:r>
      <w:r w:rsidR="00851CB9">
        <w:t xml:space="preserve"> This is more advance version of append virus. This version of append makes the virus run, before and after running </w:t>
      </w:r>
      <w:r w:rsidR="009A648D">
        <w:t>the program.</w:t>
      </w:r>
    </w:p>
    <w:p w14:paraId="6B41029F" w14:textId="18E9BA52" w:rsidR="00691916" w:rsidRDefault="00691916" w:rsidP="0016543B">
      <w:pPr>
        <w:pStyle w:val="ListParagraph"/>
        <w:numPr>
          <w:ilvl w:val="0"/>
          <w:numId w:val="16"/>
        </w:numPr>
      </w:pPr>
      <w:r>
        <w:t>3)</w:t>
      </w:r>
      <w:r w:rsidR="004631B5">
        <w:t xml:space="preserve"> </w:t>
      </w:r>
      <w:r w:rsidR="00FA6C48">
        <w:t xml:space="preserve">Malicious program is dived into parts, and integrated with the program, so while running the program the virus activates. </w:t>
      </w:r>
      <w:r w:rsidR="00FA6C48">
        <w:br/>
        <w:t xml:space="preserve">The virus either can be integrated or completely replace the original </w:t>
      </w:r>
      <w:r w:rsidR="00F448A2">
        <w:t>program</w:t>
      </w:r>
      <w:r w:rsidR="00FA6C48">
        <w:t>.</w:t>
      </w:r>
    </w:p>
    <w:p w14:paraId="26228C63" w14:textId="33C435C6" w:rsidR="004631B5" w:rsidRDefault="004631B5" w:rsidP="0016543B">
      <w:pPr>
        <w:pStyle w:val="ListParagraph"/>
        <w:numPr>
          <w:ilvl w:val="0"/>
          <w:numId w:val="16"/>
        </w:numPr>
      </w:pPr>
      <w:r>
        <w:t>4)</w:t>
      </w:r>
      <w:r w:rsidR="00D832BC">
        <w:t xml:space="preserve"> When a virus changes form </w:t>
      </w:r>
      <w:r w:rsidR="00F268F6" w:rsidRPr="00F268F6">
        <w:t>unpredictably</w:t>
      </w:r>
      <w:r w:rsidR="00D832BC">
        <w:t>,</w:t>
      </w:r>
      <w:r w:rsidR="00F268F6">
        <w:t xml:space="preserve"> it is called, polymorphic</w:t>
      </w:r>
      <w:r w:rsidR="008C7E81">
        <w:t xml:space="preserve"> virus.</w:t>
      </w:r>
    </w:p>
    <w:p w14:paraId="37D0AB16" w14:textId="4EA7C2FD" w:rsidR="004631B5" w:rsidRDefault="004631B5" w:rsidP="0064409C">
      <w:pPr>
        <w:pStyle w:val="ListParagraph"/>
        <w:numPr>
          <w:ilvl w:val="0"/>
          <w:numId w:val="16"/>
        </w:numPr>
      </w:pPr>
      <w:r>
        <w:t>5)</w:t>
      </w:r>
      <w:r w:rsidR="00D50CF8">
        <w:t xml:space="preserve"> </w:t>
      </w:r>
      <w:r w:rsidR="00B64B69">
        <w:t>When a virus encrypts the data then it is called, encrypting virus.</w:t>
      </w:r>
      <w:r w:rsidR="00C443B2">
        <w:rPr>
          <w:noProof/>
          <w:lang w:eastAsia="ko-KR"/>
        </w:rPr>
        <w:drawing>
          <wp:inline distT="0" distB="0" distL="0" distR="0" wp14:anchorId="1F20A9C6" wp14:editId="4133062D">
            <wp:extent cx="5445125" cy="3986530"/>
            <wp:effectExtent l="0" t="0" r="0" b="1270"/>
            <wp:docPr id="32" name="Picture 32" descr="../../../../Screen%20Shot%202016-11-03%20at%203.27.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6-11-03%20at%203.27.11%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5125" cy="3986530"/>
                    </a:xfrm>
                    <a:prstGeom prst="rect">
                      <a:avLst/>
                    </a:prstGeom>
                    <a:noFill/>
                    <a:ln>
                      <a:noFill/>
                    </a:ln>
                  </pic:spPr>
                </pic:pic>
              </a:graphicData>
            </a:graphic>
          </wp:inline>
        </w:drawing>
      </w:r>
      <w:r w:rsidR="00C443B2">
        <w:rPr>
          <w:noProof/>
          <w:lang w:eastAsia="ko-KR"/>
        </w:rPr>
        <w:lastRenderedPageBreak/>
        <w:drawing>
          <wp:inline distT="0" distB="0" distL="0" distR="0" wp14:anchorId="5D374277" wp14:editId="76576F87">
            <wp:extent cx="5445125" cy="4264025"/>
            <wp:effectExtent l="0" t="0" r="0" b="3175"/>
            <wp:docPr id="33" name="Picture 33" descr="../../../../Screen%20Shot%202016-11-03%20at%203.2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6-11-03%20at%203.27.04%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125" cy="4264025"/>
                    </a:xfrm>
                    <a:prstGeom prst="rect">
                      <a:avLst/>
                    </a:prstGeom>
                    <a:noFill/>
                    <a:ln>
                      <a:noFill/>
                    </a:ln>
                  </pic:spPr>
                </pic:pic>
              </a:graphicData>
            </a:graphic>
          </wp:inline>
        </w:drawing>
      </w:r>
      <w:r w:rsidR="00C443B2">
        <w:rPr>
          <w:noProof/>
          <w:lang w:eastAsia="ko-KR"/>
        </w:rPr>
        <w:lastRenderedPageBreak/>
        <w:drawing>
          <wp:inline distT="0" distB="0" distL="0" distR="0" wp14:anchorId="5C0D6128" wp14:editId="47D52AE1">
            <wp:extent cx="5445125" cy="4058285"/>
            <wp:effectExtent l="0" t="0" r="0" b="5715"/>
            <wp:docPr id="34" name="Picture 34" descr="../../../../Screen%20Shot%202016-11-03%20at%203.2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6-11-03%20at%203.26.57%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5125" cy="4058285"/>
                    </a:xfrm>
                    <a:prstGeom prst="rect">
                      <a:avLst/>
                    </a:prstGeom>
                    <a:noFill/>
                    <a:ln>
                      <a:noFill/>
                    </a:ln>
                  </pic:spPr>
                </pic:pic>
              </a:graphicData>
            </a:graphic>
          </wp:inline>
        </w:drawing>
      </w:r>
      <w:r w:rsidR="00C443B2">
        <w:rPr>
          <w:noProof/>
          <w:lang w:eastAsia="ko-KR"/>
        </w:rPr>
        <w:drawing>
          <wp:inline distT="0" distB="0" distL="0" distR="0" wp14:anchorId="5D34686D" wp14:editId="5F999872">
            <wp:extent cx="5445125" cy="4048125"/>
            <wp:effectExtent l="0" t="0" r="0" b="0"/>
            <wp:docPr id="35" name="Picture 35" descr="../../../../Screen%20Shot%202016-11-03%20at%203.2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6-11-03%20at%203.26.52%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5125" cy="4048125"/>
                    </a:xfrm>
                    <a:prstGeom prst="rect">
                      <a:avLst/>
                    </a:prstGeom>
                    <a:noFill/>
                    <a:ln>
                      <a:noFill/>
                    </a:ln>
                  </pic:spPr>
                </pic:pic>
              </a:graphicData>
            </a:graphic>
          </wp:inline>
        </w:drawing>
      </w:r>
    </w:p>
    <w:p w14:paraId="15FF5EF4" w14:textId="60A80CA2" w:rsidR="0064409C" w:rsidRDefault="008D56D5" w:rsidP="008D56D5">
      <w:pPr>
        <w:pStyle w:val="ListParagraph"/>
        <w:numPr>
          <w:ilvl w:val="0"/>
          <w:numId w:val="15"/>
        </w:numPr>
      </w:pPr>
      <w:r>
        <w:lastRenderedPageBreak/>
        <w:t>Where can virus hide?</w:t>
      </w:r>
    </w:p>
    <w:p w14:paraId="2F54BB74" w14:textId="64E09A5F" w:rsidR="008D56D5" w:rsidRDefault="00621ED6" w:rsidP="0064409C">
      <w:pPr>
        <w:pStyle w:val="ListParagraph"/>
        <w:numPr>
          <w:ilvl w:val="0"/>
          <w:numId w:val="16"/>
        </w:numPr>
      </w:pPr>
      <w:r>
        <w:t>There are a lot of places where a virus can hide, but to describe it briefly</w:t>
      </w:r>
      <w:r w:rsidR="00F71615">
        <w:t xml:space="preserve"> some part of the program, or </w:t>
      </w:r>
      <w:r w:rsidR="003C6D6E">
        <w:t>bootstrap</w:t>
      </w:r>
      <w:r w:rsidR="00F71615">
        <w:t xml:space="preserve"> (web application), library, </w:t>
      </w:r>
      <w:r w:rsidR="00BA55A7">
        <w:t>document programs such a</w:t>
      </w:r>
      <w:r w:rsidR="00F71615">
        <w:t>s excel or word doc.</w:t>
      </w:r>
      <w:r w:rsidR="00856AA3">
        <w:rPr>
          <w:noProof/>
          <w:lang w:eastAsia="ko-KR"/>
        </w:rPr>
        <w:drawing>
          <wp:inline distT="0" distB="0" distL="0" distR="0" wp14:anchorId="166DF3D5" wp14:editId="2F74D4DD">
            <wp:extent cx="4726305" cy="7119962"/>
            <wp:effectExtent l="0" t="0" r="0" b="0"/>
            <wp:docPr id="36" name="Picture 36" descr="../../../../Screen%20Shot%202016-11-03%20at%203.30.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6-11-03%20at%203.30.13%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7196" cy="7121304"/>
                    </a:xfrm>
                    <a:prstGeom prst="rect">
                      <a:avLst/>
                    </a:prstGeom>
                    <a:noFill/>
                    <a:ln>
                      <a:noFill/>
                    </a:ln>
                  </pic:spPr>
                </pic:pic>
              </a:graphicData>
            </a:graphic>
          </wp:inline>
        </w:drawing>
      </w:r>
    </w:p>
    <w:p w14:paraId="00EA7D4D" w14:textId="77777777" w:rsidR="008D56D5" w:rsidRDefault="008D56D5" w:rsidP="008D56D5">
      <w:pPr>
        <w:pStyle w:val="ListParagraph"/>
        <w:numPr>
          <w:ilvl w:val="0"/>
          <w:numId w:val="15"/>
        </w:numPr>
      </w:pPr>
      <w:r>
        <w:lastRenderedPageBreak/>
        <w:t xml:space="preserve">Can virus be invisible, if not what do they leave out? </w:t>
      </w:r>
    </w:p>
    <w:p w14:paraId="7AE6C3F5" w14:textId="76E39F39" w:rsidR="0020733B" w:rsidRDefault="0020733B" w:rsidP="0020733B">
      <w:pPr>
        <w:pStyle w:val="ListParagraph"/>
        <w:numPr>
          <w:ilvl w:val="0"/>
          <w:numId w:val="16"/>
        </w:numPr>
      </w:pPr>
      <w:r>
        <w:t xml:space="preserve">Virus may be able hard to find, but it never can be </w:t>
      </w:r>
      <w:r w:rsidR="00D83A87">
        <w:t>invisible</w:t>
      </w:r>
      <w:r>
        <w:t xml:space="preserve">. It will leave traces that a security program can detect and </w:t>
      </w:r>
      <w:r w:rsidR="00D83A87">
        <w:t>trace back</w:t>
      </w:r>
      <w:r>
        <w:t xml:space="preserve"> to the root of the program.</w:t>
      </w:r>
      <w:r w:rsidR="007B0D08">
        <w:t xml:space="preserve"> Such as patterns that can be studies and there are 3 type of patterns </w:t>
      </w:r>
      <w:r w:rsidR="007B0D08">
        <w:br/>
        <w:t>1) Storage 2) execution 3)</w:t>
      </w:r>
      <w:r w:rsidR="006777B3">
        <w:t xml:space="preserve"> Distribution pattern</w:t>
      </w:r>
      <w:r w:rsidR="00203194">
        <w:t>.</w:t>
      </w:r>
      <w:r w:rsidR="00575AAD">
        <w:rPr>
          <w:noProof/>
          <w:lang w:eastAsia="ko-KR"/>
        </w:rPr>
        <w:drawing>
          <wp:inline distT="0" distB="0" distL="0" distR="0" wp14:anchorId="489D4BEA" wp14:editId="7F54E50A">
            <wp:extent cx="4890770" cy="3873500"/>
            <wp:effectExtent l="0" t="0" r="11430" b="12700"/>
            <wp:docPr id="37" name="Picture 37" descr="../../../../Screen%20Shot%202016-11-03%20at%203.3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6-11-03%20at%203.32.52%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0770" cy="3873500"/>
                    </a:xfrm>
                    <a:prstGeom prst="rect">
                      <a:avLst/>
                    </a:prstGeom>
                    <a:noFill/>
                    <a:ln>
                      <a:noFill/>
                    </a:ln>
                  </pic:spPr>
                </pic:pic>
              </a:graphicData>
            </a:graphic>
          </wp:inline>
        </w:drawing>
      </w:r>
    </w:p>
    <w:p w14:paraId="11087185" w14:textId="2A13719C" w:rsidR="00EB36C8" w:rsidRDefault="00EB36C8" w:rsidP="00EB36C8">
      <w:r>
        <w:br w:type="page"/>
      </w:r>
    </w:p>
    <w:p w14:paraId="3ED5B177" w14:textId="637D1451" w:rsidR="007F3848" w:rsidRDefault="008D56D5" w:rsidP="008D56D5">
      <w:pPr>
        <w:pStyle w:val="ListParagraph"/>
        <w:numPr>
          <w:ilvl w:val="0"/>
          <w:numId w:val="15"/>
        </w:numPr>
      </w:pPr>
      <w:r>
        <w:lastRenderedPageBreak/>
        <w:t xml:space="preserve"> Explain virus removal process and describe trap door and salami attacks.</w:t>
      </w:r>
    </w:p>
    <w:p w14:paraId="46407D2C" w14:textId="6230C448" w:rsidR="007A6B4A" w:rsidRDefault="007A6B4A" w:rsidP="007A6B4A">
      <w:pPr>
        <w:pStyle w:val="ListParagraph"/>
        <w:numPr>
          <w:ilvl w:val="0"/>
          <w:numId w:val="16"/>
        </w:numPr>
      </w:pPr>
      <w:r>
        <w:t xml:space="preserve">Removal 1) Disinfect the program, </w:t>
      </w:r>
      <w:r w:rsidR="003270A2">
        <w:t>that contains the virus, other words removal of the virus. Then 2) Recovery of the system – if any files were deleted because of the virus we need a way to recover those files, more specifically backup files are needed in order to make the recovery happen.</w:t>
      </w:r>
      <w:r w:rsidR="00EB36C8">
        <w:rPr>
          <w:noProof/>
          <w:lang w:eastAsia="ko-KR"/>
        </w:rPr>
        <w:drawing>
          <wp:inline distT="0" distB="0" distL="0" distR="0" wp14:anchorId="3E6CF9B3" wp14:editId="5642F7FF">
            <wp:extent cx="4726305" cy="3585845"/>
            <wp:effectExtent l="0" t="0" r="0" b="0"/>
            <wp:docPr id="38" name="Picture 38" descr="../../../../Screen%20Shot%202016-11-03%20at%203.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6-11-03%20at%203.45.01%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6305" cy="3585845"/>
                    </a:xfrm>
                    <a:prstGeom prst="rect">
                      <a:avLst/>
                    </a:prstGeom>
                    <a:noFill/>
                    <a:ln>
                      <a:noFill/>
                    </a:ln>
                  </pic:spPr>
                </pic:pic>
              </a:graphicData>
            </a:graphic>
          </wp:inline>
        </w:drawing>
      </w:r>
    </w:p>
    <w:p w14:paraId="64CDF5E1" w14:textId="08B8B892" w:rsidR="003A6B44" w:rsidRDefault="003A6B44" w:rsidP="007A6B4A">
      <w:pPr>
        <w:pStyle w:val="ListParagraph"/>
        <w:numPr>
          <w:ilvl w:val="0"/>
          <w:numId w:val="16"/>
        </w:numPr>
      </w:pPr>
      <w:r>
        <w:t>Trap doors -</w:t>
      </w:r>
    </w:p>
    <w:p w14:paraId="4C5EAA41" w14:textId="7DA39C86" w:rsidR="003A6B44" w:rsidRDefault="003A6B44" w:rsidP="007A6B4A">
      <w:pPr>
        <w:pStyle w:val="ListParagraph"/>
        <w:numPr>
          <w:ilvl w:val="0"/>
          <w:numId w:val="16"/>
        </w:numPr>
      </w:pPr>
      <w:r>
        <w:t>Salami attack -</w:t>
      </w:r>
    </w:p>
    <w:p w14:paraId="73537359" w14:textId="4448CB41" w:rsidR="008D56D5" w:rsidRDefault="007F3848" w:rsidP="007F3848">
      <w:r>
        <w:br w:type="page"/>
      </w:r>
    </w:p>
    <w:p w14:paraId="2705E871" w14:textId="786196B5" w:rsidR="00514773" w:rsidRDefault="008D56D5" w:rsidP="008D56D5">
      <w:pPr>
        <w:pStyle w:val="ListParagraph"/>
        <w:numPr>
          <w:ilvl w:val="0"/>
          <w:numId w:val="15"/>
        </w:numPr>
      </w:pPr>
      <w:r>
        <w:lastRenderedPageBreak/>
        <w:t>What are cover channels and 2 major of cover channels - describe each of them.</w:t>
      </w:r>
    </w:p>
    <w:p w14:paraId="0292D15C" w14:textId="159F3A81" w:rsidR="00D43410" w:rsidRDefault="00E6535F" w:rsidP="00D43410">
      <w:pPr>
        <w:pStyle w:val="ListParagraph"/>
        <w:numPr>
          <w:ilvl w:val="0"/>
          <w:numId w:val="16"/>
        </w:numPr>
      </w:pPr>
      <w:r>
        <w:t xml:space="preserve">Cover channels are channels within the computer in which takes data and </w:t>
      </w:r>
      <w:r w:rsidR="002228C6">
        <w:t>exploits</w:t>
      </w:r>
      <w:r>
        <w:t xml:space="preserve"> them into the world.</w:t>
      </w:r>
      <w:r w:rsidR="0026675C">
        <w:t xml:space="preserve"> Other words leak the information.</w:t>
      </w:r>
    </w:p>
    <w:p w14:paraId="5FB808E4" w14:textId="7B9AB768" w:rsidR="004D34EE" w:rsidRDefault="004D34EE" w:rsidP="00D43410">
      <w:pPr>
        <w:pStyle w:val="ListParagraph"/>
        <w:numPr>
          <w:ilvl w:val="0"/>
          <w:numId w:val="16"/>
        </w:numPr>
      </w:pPr>
      <w:r>
        <w:t xml:space="preserve">The two major cover channels are </w:t>
      </w:r>
      <w:r>
        <w:br/>
        <w:t>1) Storage Channel</w:t>
      </w:r>
      <w:r w:rsidR="00494A55">
        <w:t xml:space="preserve">s </w:t>
      </w:r>
      <w:r w:rsidR="00106C93">
        <w:t>–</w:t>
      </w:r>
      <w:r w:rsidR="00494A55">
        <w:t xml:space="preserve"> </w:t>
      </w:r>
      <w:r w:rsidR="00106C93">
        <w:t>this channel look at the present of an object or not, then report back to the host, that is requesting the information.</w:t>
      </w:r>
      <w:r>
        <w:br/>
        <w:t xml:space="preserve">2) </w:t>
      </w:r>
      <w:r w:rsidR="00494A55">
        <w:t xml:space="preserve">Timing Convert Channels </w:t>
      </w:r>
      <w:r w:rsidR="00FE2FC6">
        <w:t>–</w:t>
      </w:r>
      <w:r w:rsidR="00494A55">
        <w:t xml:space="preserve"> </w:t>
      </w:r>
      <w:r w:rsidR="00FE2FC6">
        <w:t>this channel, report back to the main host, via time sequence of operations happening in the computer.</w:t>
      </w:r>
      <w:bookmarkStart w:id="0" w:name="_GoBack"/>
      <w:bookmarkEnd w:id="0"/>
      <w:r w:rsidR="00B95744">
        <w:rPr>
          <w:noProof/>
          <w:lang w:eastAsia="ko-KR"/>
        </w:rPr>
        <w:drawing>
          <wp:inline distT="0" distB="0" distL="0" distR="0" wp14:anchorId="1BC514BD" wp14:editId="3A078646">
            <wp:extent cx="5445125" cy="3308350"/>
            <wp:effectExtent l="0" t="0" r="0" b="0"/>
            <wp:docPr id="39" name="Picture 39" descr="../../../../Screen%20Shot%202016-11-03%20at%203.5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6-11-03%20at%203.51.25%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5125" cy="3308350"/>
                    </a:xfrm>
                    <a:prstGeom prst="rect">
                      <a:avLst/>
                    </a:prstGeom>
                    <a:noFill/>
                    <a:ln>
                      <a:noFill/>
                    </a:ln>
                  </pic:spPr>
                </pic:pic>
              </a:graphicData>
            </a:graphic>
          </wp:inline>
        </w:drawing>
      </w:r>
      <w:r w:rsidR="00B95744">
        <w:rPr>
          <w:noProof/>
          <w:lang w:eastAsia="ko-KR"/>
        </w:rPr>
        <w:drawing>
          <wp:inline distT="0" distB="0" distL="0" distR="0" wp14:anchorId="568D1C64" wp14:editId="7A6B25EC">
            <wp:extent cx="4366260" cy="842645"/>
            <wp:effectExtent l="0" t="0" r="2540" b="0"/>
            <wp:docPr id="40" name="Picture 40" descr="../../../../Screen%20Shot%202016-11-03%20at%203.51.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6-11-03%20at%203.51.20%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6260" cy="842645"/>
                    </a:xfrm>
                    <a:prstGeom prst="rect">
                      <a:avLst/>
                    </a:prstGeom>
                    <a:noFill/>
                    <a:ln>
                      <a:noFill/>
                    </a:ln>
                  </pic:spPr>
                </pic:pic>
              </a:graphicData>
            </a:graphic>
          </wp:inline>
        </w:drawing>
      </w:r>
    </w:p>
    <w:p w14:paraId="1089251D" w14:textId="14B0B914" w:rsidR="008D56D5" w:rsidRDefault="00514773" w:rsidP="00514773">
      <w:r>
        <w:br w:type="page"/>
      </w:r>
    </w:p>
    <w:p w14:paraId="28B2FD8F" w14:textId="77777777" w:rsidR="008D56D5" w:rsidRDefault="008D56D5" w:rsidP="008D56D5">
      <w:pPr>
        <w:pStyle w:val="ListParagraph"/>
        <w:numPr>
          <w:ilvl w:val="0"/>
          <w:numId w:val="15"/>
        </w:numPr>
      </w:pPr>
      <w:r>
        <w:lastRenderedPageBreak/>
        <w:t>Example of storage channel?</w:t>
      </w:r>
    </w:p>
    <w:p w14:paraId="0BA0D3E2" w14:textId="206DA824" w:rsidR="00514773" w:rsidRDefault="00514773" w:rsidP="00514773">
      <w:r>
        <w:br w:type="page"/>
      </w:r>
    </w:p>
    <w:p w14:paraId="75B62DDD" w14:textId="77777777" w:rsidR="008D56D5" w:rsidRDefault="008D56D5" w:rsidP="008D56D5">
      <w:pPr>
        <w:pStyle w:val="ListParagraph"/>
        <w:numPr>
          <w:ilvl w:val="0"/>
          <w:numId w:val="15"/>
        </w:numPr>
      </w:pPr>
      <w:r>
        <w:lastRenderedPageBreak/>
        <w:t>What are 2 ways to detect cover channel, explain them.</w:t>
      </w:r>
    </w:p>
    <w:p w14:paraId="690A6C19" w14:textId="77777777" w:rsidR="008D56D5" w:rsidRDefault="008D56D5" w:rsidP="008D56D5">
      <w:pPr>
        <w:pStyle w:val="ListParagraph"/>
        <w:numPr>
          <w:ilvl w:val="0"/>
          <w:numId w:val="15"/>
        </w:numPr>
      </w:pPr>
      <w:r>
        <w:t xml:space="preserve"> Developing a secure software requires what kind of people?</w:t>
      </w:r>
    </w:p>
    <w:p w14:paraId="4FE1DBD0" w14:textId="77777777" w:rsidR="008D56D5" w:rsidRDefault="008D56D5" w:rsidP="008D56D5">
      <w:pPr>
        <w:pStyle w:val="ListParagraph"/>
        <w:numPr>
          <w:ilvl w:val="0"/>
          <w:numId w:val="15"/>
        </w:numPr>
      </w:pPr>
      <w:r>
        <w:t>Describe modulation and cohesion and coupling.</w:t>
      </w:r>
    </w:p>
    <w:p w14:paraId="26BAA783" w14:textId="77777777" w:rsidR="008D56D5" w:rsidRDefault="008D56D5" w:rsidP="008D56D5">
      <w:pPr>
        <w:pStyle w:val="ListParagraph"/>
        <w:numPr>
          <w:ilvl w:val="0"/>
          <w:numId w:val="15"/>
        </w:numPr>
      </w:pPr>
      <w:r>
        <w:t>Describe peer review, hazard analysis, testing and, majority voting.</w:t>
      </w:r>
    </w:p>
    <w:p w14:paraId="61B9041C" w14:textId="77777777" w:rsidR="008D56D5" w:rsidRDefault="008D56D5" w:rsidP="008D56D5">
      <w:pPr>
        <w:pStyle w:val="ListParagraph"/>
        <w:numPr>
          <w:ilvl w:val="0"/>
          <w:numId w:val="15"/>
        </w:numPr>
      </w:pPr>
      <w:r>
        <w:t xml:space="preserve">What are some reasons for software modification? </w:t>
      </w:r>
    </w:p>
    <w:p w14:paraId="11DF96DE" w14:textId="77777777" w:rsidR="008D56D5" w:rsidRDefault="008D56D5" w:rsidP="008D56D5">
      <w:pPr>
        <w:pStyle w:val="ListParagraph"/>
        <w:numPr>
          <w:ilvl w:val="0"/>
          <w:numId w:val="15"/>
        </w:numPr>
      </w:pPr>
      <w:r>
        <w:t>What is OS control for security and key characteristic of trusted OS?</w:t>
      </w:r>
    </w:p>
    <w:p w14:paraId="49AB7D51" w14:textId="77777777" w:rsidR="008D56D5" w:rsidRDefault="008D56D5" w:rsidP="008D56D5">
      <w:pPr>
        <w:pStyle w:val="ListParagraph"/>
        <w:numPr>
          <w:ilvl w:val="0"/>
          <w:numId w:val="15"/>
        </w:numPr>
      </w:pPr>
      <w:r>
        <w:t>Describe and explain ‘administrative control for security’.</w:t>
      </w:r>
    </w:p>
    <w:p w14:paraId="28554572" w14:textId="48EC1289" w:rsidR="003206A5" w:rsidRDefault="003206A5" w:rsidP="008D56D5"/>
    <w:sectPr w:rsidR="003206A5">
      <w:footerReference w:type="default" r:id="rId47"/>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F069E" w14:textId="77777777" w:rsidR="008D11EA" w:rsidRDefault="008D11EA">
      <w:pPr>
        <w:spacing w:after="0" w:line="240" w:lineRule="auto"/>
      </w:pPr>
      <w:r>
        <w:separator/>
      </w:r>
    </w:p>
  </w:endnote>
  <w:endnote w:type="continuationSeparator" w:id="0">
    <w:p w14:paraId="5BB4E279" w14:textId="77777777" w:rsidR="008D11EA" w:rsidRDefault="008D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27933"/>
      <w:docPartObj>
        <w:docPartGallery w:val="Page Numbers (Bottom of Page)"/>
        <w:docPartUnique/>
      </w:docPartObj>
    </w:sdtPr>
    <w:sdtEndPr>
      <w:rPr>
        <w:noProof/>
      </w:rPr>
    </w:sdtEndPr>
    <w:sdtContent>
      <w:p w14:paraId="5CF45917" w14:textId="77777777" w:rsidR="003926F9" w:rsidRDefault="001337A0">
        <w:pPr>
          <w:pStyle w:val="Footer"/>
        </w:pPr>
        <w:r>
          <w:fldChar w:fldCharType="begin"/>
        </w:r>
        <w:r>
          <w:instrText xml:space="preserve"> PAGE   \* MERGEFORMAT </w:instrText>
        </w:r>
        <w:r>
          <w:fldChar w:fldCharType="separate"/>
        </w:r>
        <w:r w:rsidR="00B95744">
          <w:rPr>
            <w:noProof/>
          </w:rPr>
          <w:t>31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D47DF" w14:textId="77777777" w:rsidR="008D11EA" w:rsidRDefault="008D11EA">
      <w:pPr>
        <w:spacing w:after="0" w:line="240" w:lineRule="auto"/>
      </w:pPr>
      <w:r>
        <w:separator/>
      </w:r>
    </w:p>
  </w:footnote>
  <w:footnote w:type="continuationSeparator" w:id="0">
    <w:p w14:paraId="2732A85E" w14:textId="77777777" w:rsidR="008D11EA" w:rsidRDefault="008D11E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BE8DF8"/>
    <w:lvl w:ilvl="0">
      <w:start w:val="1"/>
      <w:numFmt w:val="decimal"/>
      <w:lvlText w:val="%1."/>
      <w:lvlJc w:val="left"/>
      <w:pPr>
        <w:tabs>
          <w:tab w:val="num" w:pos="1800"/>
        </w:tabs>
        <w:ind w:left="1800" w:hanging="360"/>
      </w:pPr>
    </w:lvl>
  </w:abstractNum>
  <w:abstractNum w:abstractNumId="1">
    <w:nsid w:val="FFFFFF7D"/>
    <w:multiLevelType w:val="singleLevel"/>
    <w:tmpl w:val="B9EAC70A"/>
    <w:lvl w:ilvl="0">
      <w:start w:val="1"/>
      <w:numFmt w:val="decimal"/>
      <w:lvlText w:val="%1."/>
      <w:lvlJc w:val="left"/>
      <w:pPr>
        <w:tabs>
          <w:tab w:val="num" w:pos="1440"/>
        </w:tabs>
        <w:ind w:left="1440" w:hanging="360"/>
      </w:pPr>
    </w:lvl>
  </w:abstractNum>
  <w:abstractNum w:abstractNumId="2">
    <w:nsid w:val="FFFFFF7E"/>
    <w:multiLevelType w:val="singleLevel"/>
    <w:tmpl w:val="2110C330"/>
    <w:lvl w:ilvl="0">
      <w:start w:val="1"/>
      <w:numFmt w:val="decimal"/>
      <w:lvlText w:val="%1."/>
      <w:lvlJc w:val="left"/>
      <w:pPr>
        <w:tabs>
          <w:tab w:val="num" w:pos="1080"/>
        </w:tabs>
        <w:ind w:left="1080" w:hanging="360"/>
      </w:pPr>
    </w:lvl>
  </w:abstractNum>
  <w:abstractNum w:abstractNumId="3">
    <w:nsid w:val="FFFFFF7F"/>
    <w:multiLevelType w:val="singleLevel"/>
    <w:tmpl w:val="9D9864C4"/>
    <w:lvl w:ilvl="0">
      <w:start w:val="1"/>
      <w:numFmt w:val="decimal"/>
      <w:lvlText w:val="%1."/>
      <w:lvlJc w:val="left"/>
      <w:pPr>
        <w:tabs>
          <w:tab w:val="num" w:pos="720"/>
        </w:tabs>
        <w:ind w:left="720" w:hanging="360"/>
      </w:pPr>
    </w:lvl>
  </w:abstractNum>
  <w:abstractNum w:abstractNumId="4">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0BCA05E"/>
    <w:lvl w:ilvl="0">
      <w:start w:val="1"/>
      <w:numFmt w:val="decimal"/>
      <w:lvlText w:val="%1."/>
      <w:lvlJc w:val="left"/>
      <w:pPr>
        <w:tabs>
          <w:tab w:val="num" w:pos="360"/>
        </w:tabs>
        <w:ind w:left="360" w:hanging="360"/>
      </w:pPr>
    </w:lvl>
  </w:abstractNum>
  <w:abstractNum w:abstractNumId="9">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nsid w:val="019447C5"/>
    <w:multiLevelType w:val="hybridMultilevel"/>
    <w:tmpl w:val="C13C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6026DB"/>
    <w:multiLevelType w:val="hybridMultilevel"/>
    <w:tmpl w:val="8ECA7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3201A8"/>
    <w:multiLevelType w:val="hybridMultilevel"/>
    <w:tmpl w:val="AD24C7DE"/>
    <w:lvl w:ilvl="0" w:tplc="30F6C010">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3F32455"/>
    <w:multiLevelType w:val="hybridMultilevel"/>
    <w:tmpl w:val="8A3A6192"/>
    <w:lvl w:ilvl="0" w:tplc="16B0B9F6">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2F25FF0"/>
    <w:multiLevelType w:val="hybridMultilevel"/>
    <w:tmpl w:val="C13C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E2254A"/>
    <w:multiLevelType w:val="hybridMultilevel"/>
    <w:tmpl w:val="CD863D7C"/>
    <w:lvl w:ilvl="0" w:tplc="DC60F7E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5"/>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BF"/>
    <w:rsid w:val="00003736"/>
    <w:rsid w:val="00006C57"/>
    <w:rsid w:val="00010A4E"/>
    <w:rsid w:val="000209B9"/>
    <w:rsid w:val="00023609"/>
    <w:rsid w:val="00023770"/>
    <w:rsid w:val="00035DD7"/>
    <w:rsid w:val="00045006"/>
    <w:rsid w:val="0004585A"/>
    <w:rsid w:val="00046277"/>
    <w:rsid w:val="00054790"/>
    <w:rsid w:val="00054803"/>
    <w:rsid w:val="0006363D"/>
    <w:rsid w:val="00064A8D"/>
    <w:rsid w:val="00091624"/>
    <w:rsid w:val="0009408C"/>
    <w:rsid w:val="000B2616"/>
    <w:rsid w:val="000B54FD"/>
    <w:rsid w:val="000C1291"/>
    <w:rsid w:val="000D0FBD"/>
    <w:rsid w:val="000D7A51"/>
    <w:rsid w:val="000F0125"/>
    <w:rsid w:val="000F11EA"/>
    <w:rsid w:val="000F1A21"/>
    <w:rsid w:val="000F5332"/>
    <w:rsid w:val="000F6403"/>
    <w:rsid w:val="001029CB"/>
    <w:rsid w:val="0010592A"/>
    <w:rsid w:val="00106C93"/>
    <w:rsid w:val="00110299"/>
    <w:rsid w:val="001337A0"/>
    <w:rsid w:val="00136A79"/>
    <w:rsid w:val="0014032E"/>
    <w:rsid w:val="00147EAC"/>
    <w:rsid w:val="0015782A"/>
    <w:rsid w:val="00163BC8"/>
    <w:rsid w:val="0016543B"/>
    <w:rsid w:val="00167C45"/>
    <w:rsid w:val="00174CF8"/>
    <w:rsid w:val="00195D31"/>
    <w:rsid w:val="00196F22"/>
    <w:rsid w:val="001A204C"/>
    <w:rsid w:val="001B374B"/>
    <w:rsid w:val="001C7DDE"/>
    <w:rsid w:val="001E237D"/>
    <w:rsid w:val="001E332C"/>
    <w:rsid w:val="001E4310"/>
    <w:rsid w:val="001E5252"/>
    <w:rsid w:val="002022DC"/>
    <w:rsid w:val="00202631"/>
    <w:rsid w:val="00203194"/>
    <w:rsid w:val="00206A9C"/>
    <w:rsid w:val="0020733B"/>
    <w:rsid w:val="00207602"/>
    <w:rsid w:val="00214C09"/>
    <w:rsid w:val="002225A4"/>
    <w:rsid w:val="002228C6"/>
    <w:rsid w:val="002261BE"/>
    <w:rsid w:val="00243557"/>
    <w:rsid w:val="00252876"/>
    <w:rsid w:val="00256740"/>
    <w:rsid w:val="00266743"/>
    <w:rsid w:val="0026675C"/>
    <w:rsid w:val="00295B32"/>
    <w:rsid w:val="002B58C7"/>
    <w:rsid w:val="002E0A0F"/>
    <w:rsid w:val="00300921"/>
    <w:rsid w:val="00310380"/>
    <w:rsid w:val="00317C58"/>
    <w:rsid w:val="003206A5"/>
    <w:rsid w:val="003208A7"/>
    <w:rsid w:val="00321A50"/>
    <w:rsid w:val="003270A2"/>
    <w:rsid w:val="00332C5B"/>
    <w:rsid w:val="00357850"/>
    <w:rsid w:val="00382833"/>
    <w:rsid w:val="0038599A"/>
    <w:rsid w:val="003859F7"/>
    <w:rsid w:val="00385B17"/>
    <w:rsid w:val="003926F9"/>
    <w:rsid w:val="003A0D43"/>
    <w:rsid w:val="003A5C06"/>
    <w:rsid w:val="003A6505"/>
    <w:rsid w:val="003A6B44"/>
    <w:rsid w:val="003C14F1"/>
    <w:rsid w:val="003C3479"/>
    <w:rsid w:val="003C6D6E"/>
    <w:rsid w:val="003D3745"/>
    <w:rsid w:val="003D7362"/>
    <w:rsid w:val="003E1A53"/>
    <w:rsid w:val="003E430E"/>
    <w:rsid w:val="003F4CAE"/>
    <w:rsid w:val="003F6424"/>
    <w:rsid w:val="00400D33"/>
    <w:rsid w:val="00417682"/>
    <w:rsid w:val="004252DA"/>
    <w:rsid w:val="0044454E"/>
    <w:rsid w:val="00444C8B"/>
    <w:rsid w:val="004465AA"/>
    <w:rsid w:val="0044700D"/>
    <w:rsid w:val="00452BB9"/>
    <w:rsid w:val="004533F4"/>
    <w:rsid w:val="0045621B"/>
    <w:rsid w:val="004631B5"/>
    <w:rsid w:val="00470F87"/>
    <w:rsid w:val="00473066"/>
    <w:rsid w:val="00484BA6"/>
    <w:rsid w:val="004925CF"/>
    <w:rsid w:val="00494A55"/>
    <w:rsid w:val="00497404"/>
    <w:rsid w:val="004A175B"/>
    <w:rsid w:val="004A25D7"/>
    <w:rsid w:val="004A495F"/>
    <w:rsid w:val="004A52ED"/>
    <w:rsid w:val="004B2FEE"/>
    <w:rsid w:val="004B4AD4"/>
    <w:rsid w:val="004B6F2C"/>
    <w:rsid w:val="004C4DA9"/>
    <w:rsid w:val="004C50E0"/>
    <w:rsid w:val="004C769D"/>
    <w:rsid w:val="004D34EE"/>
    <w:rsid w:val="00500942"/>
    <w:rsid w:val="00502B64"/>
    <w:rsid w:val="005052E1"/>
    <w:rsid w:val="005067A3"/>
    <w:rsid w:val="005072D2"/>
    <w:rsid w:val="0051226D"/>
    <w:rsid w:val="00513CA4"/>
    <w:rsid w:val="00514773"/>
    <w:rsid w:val="0052468C"/>
    <w:rsid w:val="0052503E"/>
    <w:rsid w:val="00526561"/>
    <w:rsid w:val="00552238"/>
    <w:rsid w:val="00554B6C"/>
    <w:rsid w:val="00563720"/>
    <w:rsid w:val="00575AAD"/>
    <w:rsid w:val="005825E7"/>
    <w:rsid w:val="005919A3"/>
    <w:rsid w:val="00592BCA"/>
    <w:rsid w:val="00596D50"/>
    <w:rsid w:val="005A5FD8"/>
    <w:rsid w:val="005B4DC2"/>
    <w:rsid w:val="005B5604"/>
    <w:rsid w:val="005C38AB"/>
    <w:rsid w:val="005C3DF8"/>
    <w:rsid w:val="005C644E"/>
    <w:rsid w:val="005C7392"/>
    <w:rsid w:val="005D25E0"/>
    <w:rsid w:val="005D6801"/>
    <w:rsid w:val="005E2A2A"/>
    <w:rsid w:val="00600C02"/>
    <w:rsid w:val="00605FEF"/>
    <w:rsid w:val="0060708A"/>
    <w:rsid w:val="0061438E"/>
    <w:rsid w:val="0061639A"/>
    <w:rsid w:val="00621ED6"/>
    <w:rsid w:val="006225D7"/>
    <w:rsid w:val="0062384B"/>
    <w:rsid w:val="00623967"/>
    <w:rsid w:val="00641228"/>
    <w:rsid w:val="0064409C"/>
    <w:rsid w:val="00644F92"/>
    <w:rsid w:val="0067462F"/>
    <w:rsid w:val="006777B3"/>
    <w:rsid w:val="00686389"/>
    <w:rsid w:val="00690D14"/>
    <w:rsid w:val="00691916"/>
    <w:rsid w:val="006A33DE"/>
    <w:rsid w:val="006A5C73"/>
    <w:rsid w:val="006B02AD"/>
    <w:rsid w:val="006C0987"/>
    <w:rsid w:val="006C6AC6"/>
    <w:rsid w:val="006C7B63"/>
    <w:rsid w:val="006E5F29"/>
    <w:rsid w:val="006F2355"/>
    <w:rsid w:val="00710E85"/>
    <w:rsid w:val="00721D04"/>
    <w:rsid w:val="00725FB9"/>
    <w:rsid w:val="00733F37"/>
    <w:rsid w:val="007549D6"/>
    <w:rsid w:val="007562E2"/>
    <w:rsid w:val="00757AC2"/>
    <w:rsid w:val="00767BF8"/>
    <w:rsid w:val="00781446"/>
    <w:rsid w:val="00784A96"/>
    <w:rsid w:val="007A6B4A"/>
    <w:rsid w:val="007A791F"/>
    <w:rsid w:val="007B0D08"/>
    <w:rsid w:val="007B4609"/>
    <w:rsid w:val="007B4BF9"/>
    <w:rsid w:val="007D4C10"/>
    <w:rsid w:val="007E2255"/>
    <w:rsid w:val="007F0249"/>
    <w:rsid w:val="007F17C9"/>
    <w:rsid w:val="007F3848"/>
    <w:rsid w:val="007F405C"/>
    <w:rsid w:val="00820B3B"/>
    <w:rsid w:val="00837682"/>
    <w:rsid w:val="008453E6"/>
    <w:rsid w:val="00847107"/>
    <w:rsid w:val="008512D7"/>
    <w:rsid w:val="00851CB9"/>
    <w:rsid w:val="00856AA3"/>
    <w:rsid w:val="00867D65"/>
    <w:rsid w:val="00883BAB"/>
    <w:rsid w:val="00887971"/>
    <w:rsid w:val="008B224C"/>
    <w:rsid w:val="008C360D"/>
    <w:rsid w:val="008C5D02"/>
    <w:rsid w:val="008C614A"/>
    <w:rsid w:val="008C64F1"/>
    <w:rsid w:val="008C7E81"/>
    <w:rsid w:val="008C7EEA"/>
    <w:rsid w:val="008D11EA"/>
    <w:rsid w:val="008D1693"/>
    <w:rsid w:val="008D3F62"/>
    <w:rsid w:val="008D56D5"/>
    <w:rsid w:val="008D6B9A"/>
    <w:rsid w:val="008E7CBA"/>
    <w:rsid w:val="008F3BB1"/>
    <w:rsid w:val="0091583C"/>
    <w:rsid w:val="00915BC0"/>
    <w:rsid w:val="00917CAF"/>
    <w:rsid w:val="00923614"/>
    <w:rsid w:val="00923B46"/>
    <w:rsid w:val="0092634F"/>
    <w:rsid w:val="00927347"/>
    <w:rsid w:val="00947872"/>
    <w:rsid w:val="0097049A"/>
    <w:rsid w:val="00974A8A"/>
    <w:rsid w:val="00985F67"/>
    <w:rsid w:val="009861D3"/>
    <w:rsid w:val="00994C94"/>
    <w:rsid w:val="009A648D"/>
    <w:rsid w:val="009B2723"/>
    <w:rsid w:val="009B77D8"/>
    <w:rsid w:val="009B7B3F"/>
    <w:rsid w:val="009C3B4F"/>
    <w:rsid w:val="009C5083"/>
    <w:rsid w:val="009E51CD"/>
    <w:rsid w:val="009E5E3E"/>
    <w:rsid w:val="009E706D"/>
    <w:rsid w:val="009F2E56"/>
    <w:rsid w:val="009F2FF4"/>
    <w:rsid w:val="00A063FD"/>
    <w:rsid w:val="00A177D8"/>
    <w:rsid w:val="00A223A3"/>
    <w:rsid w:val="00A2558C"/>
    <w:rsid w:val="00A63647"/>
    <w:rsid w:val="00A647C5"/>
    <w:rsid w:val="00A71B80"/>
    <w:rsid w:val="00A7546F"/>
    <w:rsid w:val="00A84409"/>
    <w:rsid w:val="00A85931"/>
    <w:rsid w:val="00A87ED5"/>
    <w:rsid w:val="00AA04FC"/>
    <w:rsid w:val="00AA2C37"/>
    <w:rsid w:val="00AA4E21"/>
    <w:rsid w:val="00AB10B4"/>
    <w:rsid w:val="00AC0F96"/>
    <w:rsid w:val="00AD3574"/>
    <w:rsid w:val="00AD5095"/>
    <w:rsid w:val="00AD6FBC"/>
    <w:rsid w:val="00AE78A7"/>
    <w:rsid w:val="00B030D8"/>
    <w:rsid w:val="00B15785"/>
    <w:rsid w:val="00B33FC4"/>
    <w:rsid w:val="00B35F7D"/>
    <w:rsid w:val="00B35FD1"/>
    <w:rsid w:val="00B45C17"/>
    <w:rsid w:val="00B508C2"/>
    <w:rsid w:val="00B64B69"/>
    <w:rsid w:val="00B74E2F"/>
    <w:rsid w:val="00B7763B"/>
    <w:rsid w:val="00B834FE"/>
    <w:rsid w:val="00B95688"/>
    <w:rsid w:val="00B95744"/>
    <w:rsid w:val="00BA55A7"/>
    <w:rsid w:val="00BB1556"/>
    <w:rsid w:val="00BB2418"/>
    <w:rsid w:val="00BC1C4A"/>
    <w:rsid w:val="00BC5E3C"/>
    <w:rsid w:val="00BD4405"/>
    <w:rsid w:val="00BD65B4"/>
    <w:rsid w:val="00BE608D"/>
    <w:rsid w:val="00BF0748"/>
    <w:rsid w:val="00BF21A2"/>
    <w:rsid w:val="00BF7DCB"/>
    <w:rsid w:val="00C179CB"/>
    <w:rsid w:val="00C2342F"/>
    <w:rsid w:val="00C2466A"/>
    <w:rsid w:val="00C25A25"/>
    <w:rsid w:val="00C377E8"/>
    <w:rsid w:val="00C402AB"/>
    <w:rsid w:val="00C43442"/>
    <w:rsid w:val="00C443B2"/>
    <w:rsid w:val="00C5725F"/>
    <w:rsid w:val="00C62CF8"/>
    <w:rsid w:val="00C767B3"/>
    <w:rsid w:val="00C87234"/>
    <w:rsid w:val="00C95120"/>
    <w:rsid w:val="00C96FEC"/>
    <w:rsid w:val="00CE126C"/>
    <w:rsid w:val="00CE6FDD"/>
    <w:rsid w:val="00CF65BE"/>
    <w:rsid w:val="00D16999"/>
    <w:rsid w:val="00D20998"/>
    <w:rsid w:val="00D2211F"/>
    <w:rsid w:val="00D2352F"/>
    <w:rsid w:val="00D34F59"/>
    <w:rsid w:val="00D43410"/>
    <w:rsid w:val="00D4786A"/>
    <w:rsid w:val="00D50CF8"/>
    <w:rsid w:val="00D51D2D"/>
    <w:rsid w:val="00D5302C"/>
    <w:rsid w:val="00D53ABA"/>
    <w:rsid w:val="00D6602E"/>
    <w:rsid w:val="00D761E5"/>
    <w:rsid w:val="00D832BC"/>
    <w:rsid w:val="00D83A87"/>
    <w:rsid w:val="00D96CBF"/>
    <w:rsid w:val="00DA0E44"/>
    <w:rsid w:val="00DA13B6"/>
    <w:rsid w:val="00DA43FF"/>
    <w:rsid w:val="00DA793A"/>
    <w:rsid w:val="00DC17E8"/>
    <w:rsid w:val="00DD0DC6"/>
    <w:rsid w:val="00DE3148"/>
    <w:rsid w:val="00E017C0"/>
    <w:rsid w:val="00E3270D"/>
    <w:rsid w:val="00E4124E"/>
    <w:rsid w:val="00E51D04"/>
    <w:rsid w:val="00E61882"/>
    <w:rsid w:val="00E6535F"/>
    <w:rsid w:val="00E705F1"/>
    <w:rsid w:val="00E779F2"/>
    <w:rsid w:val="00E842B7"/>
    <w:rsid w:val="00E850EB"/>
    <w:rsid w:val="00E86458"/>
    <w:rsid w:val="00E94295"/>
    <w:rsid w:val="00EA1A16"/>
    <w:rsid w:val="00EA259D"/>
    <w:rsid w:val="00EB36C8"/>
    <w:rsid w:val="00EB6DB4"/>
    <w:rsid w:val="00EC2B1F"/>
    <w:rsid w:val="00EC3A2B"/>
    <w:rsid w:val="00EC75B8"/>
    <w:rsid w:val="00EF439B"/>
    <w:rsid w:val="00F268F6"/>
    <w:rsid w:val="00F31436"/>
    <w:rsid w:val="00F3774D"/>
    <w:rsid w:val="00F42DF2"/>
    <w:rsid w:val="00F43FFC"/>
    <w:rsid w:val="00F448A2"/>
    <w:rsid w:val="00F4736F"/>
    <w:rsid w:val="00F56D2C"/>
    <w:rsid w:val="00F570A9"/>
    <w:rsid w:val="00F613EA"/>
    <w:rsid w:val="00F616EB"/>
    <w:rsid w:val="00F63CB7"/>
    <w:rsid w:val="00F71615"/>
    <w:rsid w:val="00F732FC"/>
    <w:rsid w:val="00F80F59"/>
    <w:rsid w:val="00F81E5C"/>
    <w:rsid w:val="00F8500B"/>
    <w:rsid w:val="00FA6C48"/>
    <w:rsid w:val="00FC4288"/>
    <w:rsid w:val="00FD7E7C"/>
    <w:rsid w:val="00FE0C8F"/>
    <w:rsid w:val="00FE2FC6"/>
    <w:rsid w:val="00FE5875"/>
    <w:rsid w:val="00FE7C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572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F47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edukseo/Library/Containers/com.microsoft.Word/Data/Library/Caches/4105/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Catalog.dotx</Template>
  <TotalTime>72</TotalTime>
  <Pages>32</Pages>
  <Words>1575</Words>
  <Characters>8982</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174</cp:revision>
  <dcterms:created xsi:type="dcterms:W3CDTF">2016-11-02T23:40:00Z</dcterms:created>
  <dcterms:modified xsi:type="dcterms:W3CDTF">2016-11-03T19:51:00Z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