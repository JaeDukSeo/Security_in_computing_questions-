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DD4BFC" w14:textId="7303C06F" w:rsidR="00E12095" w:rsidRDefault="000F3406">
      <w:pPr>
        <w:pStyle w:val="Title"/>
      </w:pPr>
      <w:r>
        <w:rPr>
          <w:lang w:eastAsia="ko-KR"/>
        </w:rPr>
        <w:softHyphen/>
      </w:r>
      <w:r>
        <w:rPr>
          <w:lang w:eastAsia="ko-KR"/>
        </w:rPr>
        <w:softHyphen/>
      </w:r>
      <w:r>
        <w:rPr>
          <w:lang w:eastAsia="ko-KR"/>
        </w:rPr>
        <w:softHyphen/>
      </w:r>
      <w:r w:rsidR="00D94316">
        <w:t>633 – Possible Midterm Questions</w:t>
      </w:r>
    </w:p>
    <w:p w14:paraId="55B8D57E" w14:textId="1141A014" w:rsidR="00E12095" w:rsidRDefault="0098503E">
      <w:pPr>
        <w:pStyle w:val="Heading1"/>
        <w:rPr>
          <w:sz w:val="36"/>
          <w:u w:val="thick"/>
        </w:rPr>
      </w:pPr>
      <w:r w:rsidRPr="0098503E">
        <w:rPr>
          <w:sz w:val="36"/>
          <w:u w:val="thick"/>
        </w:rPr>
        <w:t xml:space="preserve">These are the four possible questions regarding the midterm. </w:t>
      </w:r>
    </w:p>
    <w:p w14:paraId="10398346" w14:textId="1C590BEE" w:rsidR="0098503E" w:rsidRDefault="0098503E" w:rsidP="00695D35">
      <w:pPr>
        <w:pStyle w:val="Heading2"/>
        <w:jc w:val="center"/>
      </w:pPr>
      <w:r>
        <w:t>(</w:t>
      </w:r>
      <w:proofErr w:type="spellStart"/>
      <w:r>
        <w:t>a</w:t>
      </w:r>
      <w:proofErr w:type="spellEnd"/>
      <w:r>
        <w:t>) What is hash function?</w:t>
      </w:r>
    </w:p>
    <w:p w14:paraId="096DDB04" w14:textId="26187F0F" w:rsidR="0098503E" w:rsidRDefault="0098503E" w:rsidP="00695D35">
      <w:pPr>
        <w:pStyle w:val="Heading2"/>
        <w:jc w:val="center"/>
      </w:pPr>
      <w:r>
        <w:t>(b) How RSA algorithm</w:t>
      </w:r>
    </w:p>
    <w:p w14:paraId="5677DFF9" w14:textId="77777777" w:rsidR="0098503E" w:rsidRDefault="0098503E" w:rsidP="00695D35">
      <w:pPr>
        <w:pStyle w:val="Heading2"/>
        <w:jc w:val="center"/>
      </w:pPr>
      <w:r>
        <w:t>(c) MD5 algorithm</w:t>
      </w:r>
    </w:p>
    <w:p w14:paraId="4FD84426" w14:textId="75756550" w:rsidR="00A37307" w:rsidRDefault="0098503E" w:rsidP="00695D35">
      <w:pPr>
        <w:pStyle w:val="Heading2"/>
        <w:jc w:val="center"/>
      </w:pPr>
      <w:r w:rsidRPr="00A37307">
        <w:t>(d) AES:</w:t>
      </w:r>
      <w:r w:rsidRPr="00A37307">
        <w:rPr>
          <w:rStyle w:val="apple-converted-space"/>
          <w:rFonts w:ascii="Arial" w:hAnsi="Arial" w:cs="Arial"/>
          <w:color w:val="222222"/>
          <w:sz w:val="20"/>
          <w:szCs w:val="20"/>
        </w:rPr>
        <w:t> </w:t>
      </w:r>
      <w:r w:rsidRPr="00A37307">
        <w:t>Electronic Codebook (ECB) vs. Cipher Block Chaining (CBC) modes</w:t>
      </w:r>
    </w:p>
    <w:p w14:paraId="557241DC" w14:textId="77777777" w:rsidR="00A37307" w:rsidRPr="00A37307" w:rsidRDefault="00A37307" w:rsidP="00A37307"/>
    <w:p w14:paraId="5CDBB073" w14:textId="7D5C05E4" w:rsidR="00A37307" w:rsidRDefault="00A37307" w:rsidP="00A37307">
      <w:pPr>
        <w:pStyle w:val="Heading2"/>
        <w:numPr>
          <w:ilvl w:val="0"/>
          <w:numId w:val="17"/>
        </w:numPr>
        <w:rPr>
          <w:b/>
          <w:sz w:val="36"/>
        </w:rPr>
      </w:pPr>
      <w:r w:rsidRPr="00A37307">
        <w:rPr>
          <w:b/>
          <w:sz w:val="36"/>
        </w:rPr>
        <w:t>What is hash function?</w:t>
      </w:r>
    </w:p>
    <w:p w14:paraId="55A02FF1" w14:textId="771BD4BD" w:rsidR="00A37307" w:rsidRPr="00A37307" w:rsidRDefault="00534F58" w:rsidP="00371BC5">
      <w:pPr>
        <w:pStyle w:val="ListParagraph"/>
        <w:numPr>
          <w:ilvl w:val="0"/>
          <w:numId w:val="18"/>
        </w:numPr>
      </w:pPr>
      <w:r>
        <w:t xml:space="preserve">Please refer to page 46 of lecture one. In that page it describes the use of the hash function, and what it does to the data. One of the very important aspect of the hash function is the </w:t>
      </w:r>
      <w:proofErr w:type="gramStart"/>
      <w:r>
        <w:t>one way</w:t>
      </w:r>
      <w:proofErr w:type="gramEnd"/>
      <w:r>
        <w:t xml:space="preserve"> property – this means assume that there are three things. 1) </w:t>
      </w:r>
      <w:proofErr w:type="gramStart"/>
      <w:r>
        <w:t>h(</w:t>
      </w:r>
      <w:proofErr w:type="gramEnd"/>
      <w:r>
        <w:t xml:space="preserve">) – the has function, 2) m – plain text message, 3) h(m) = hashed – the encrypted value of the plain text using the hash function. </w:t>
      </w:r>
      <w:r w:rsidR="007210BA">
        <w:t xml:space="preserve">Then it is nearly impossible to get m from the hashed value. </w:t>
      </w:r>
      <w:r w:rsidR="007210BA">
        <w:br/>
      </w:r>
      <w:r w:rsidR="007210BA">
        <w:br/>
      </w:r>
      <w:r w:rsidR="00A52B21">
        <w:t xml:space="preserve">There are also </w:t>
      </w:r>
      <w:r w:rsidR="00FA6EE2">
        <w:t xml:space="preserve">weak/strong collision property of the hash function. These are best described in this way. </w:t>
      </w:r>
      <w:r w:rsidR="003F7928">
        <w:t>Weak collision, h(m) = h(m’) where the m’ is another not the same value as m, but results the same hashed value as m. When hacker knows the value of m then it is very possible for them to obtain the value of m</w:t>
      </w:r>
      <w:r w:rsidR="00567C91">
        <w:t>’</w:t>
      </w:r>
      <w:r w:rsidR="003F7928">
        <w:t>.</w:t>
      </w:r>
      <w:r w:rsidR="00567C91">
        <w:t xml:space="preserve"> – This property must prevent from this happening.</w:t>
      </w:r>
      <w:r w:rsidR="00704248">
        <w:br/>
      </w:r>
      <w:r w:rsidR="00704248">
        <w:br/>
      </w:r>
      <w:r w:rsidR="00BF02F5">
        <w:t xml:space="preserve">One other property of the hash function is the strong collision property. Using the same, setting as above, but the difference is when, the attacker does not have the value of m. The attacker </w:t>
      </w:r>
      <w:proofErr w:type="gramStart"/>
      <w:r w:rsidR="00BF02F5">
        <w:t>have</w:t>
      </w:r>
      <w:proofErr w:type="gramEnd"/>
      <w:r w:rsidR="00BF02F5">
        <w:t xml:space="preserve"> to find both the value of m and m’. </w:t>
      </w:r>
      <w:r w:rsidR="003F7928">
        <w:t xml:space="preserve"> </w:t>
      </w:r>
      <w:r w:rsidR="007B745D">
        <w:br/>
      </w:r>
      <w:r w:rsidR="00914CE9">
        <w:br/>
        <w:t xml:space="preserve">Finally, just for reference, we learned one example of the hash function. Which is </w:t>
      </w:r>
      <w:r w:rsidR="00371BC5">
        <w:t xml:space="preserve">the </w:t>
      </w:r>
      <w:proofErr w:type="spellStart"/>
      <w:r w:rsidR="00914CE9">
        <w:t>LMHash</w:t>
      </w:r>
      <w:proofErr w:type="spellEnd"/>
      <w:r w:rsidR="00914CE9">
        <w:t xml:space="preserve"> function. For more </w:t>
      </w:r>
      <w:proofErr w:type="gramStart"/>
      <w:r w:rsidR="00914CE9">
        <w:t>information</w:t>
      </w:r>
      <w:proofErr w:type="gramEnd"/>
      <w:r w:rsidR="00914CE9">
        <w:t xml:space="preserve"> please refer to page</w:t>
      </w:r>
      <w:r w:rsidR="001E5921">
        <w:t xml:space="preserve"> 38 of lecture 2.</w:t>
      </w:r>
      <w:r w:rsidR="00D7152F">
        <w:t xml:space="preserve"> (</w:t>
      </w:r>
      <w:r w:rsidR="00E31EE6">
        <w:t xml:space="preserve">NTLM) </w:t>
      </w:r>
      <w:r w:rsidR="00A6214C">
        <w:br/>
        <w:t xml:space="preserve">And </w:t>
      </w:r>
      <w:proofErr w:type="spellStart"/>
      <w:r w:rsidR="00A6214C">
        <w:t>LMHash</w:t>
      </w:r>
      <w:proofErr w:type="spellEnd"/>
      <w:r w:rsidR="00A6214C">
        <w:t xml:space="preserve"> is very weak hash function,</w:t>
      </w:r>
      <w:r w:rsidR="000A6791">
        <w:t xml:space="preserve"> (no salt and only printable ANSCI) </w:t>
      </w:r>
      <w:r w:rsidR="00A6214C">
        <w:br/>
      </w:r>
      <w:r w:rsidR="00371BC5">
        <w:lastRenderedPageBreak/>
        <w:br/>
      </w:r>
      <w:r w:rsidR="007B745D">
        <w:rPr>
          <w:noProof/>
          <w:lang w:eastAsia="ko-KR"/>
        </w:rPr>
        <w:drawing>
          <wp:inline distT="0" distB="0" distL="0" distR="0" wp14:anchorId="39B22A78" wp14:editId="4DD9FB8B">
            <wp:extent cx="6666865" cy="7570470"/>
            <wp:effectExtent l="0" t="0" r="0" b="0"/>
            <wp:docPr id="1" name="Picture 1" descr="Screen%20Shot%202016-10-30%20at%207.24.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0-30%20at%207.24.56%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6865" cy="7570470"/>
                    </a:xfrm>
                    <a:prstGeom prst="rect">
                      <a:avLst/>
                    </a:prstGeom>
                    <a:noFill/>
                    <a:ln>
                      <a:noFill/>
                    </a:ln>
                  </pic:spPr>
                </pic:pic>
              </a:graphicData>
            </a:graphic>
          </wp:inline>
        </w:drawing>
      </w:r>
    </w:p>
    <w:p w14:paraId="77C30521" w14:textId="730D05B0" w:rsidR="00A37307" w:rsidRDefault="00A37307">
      <w:pPr>
        <w:rPr>
          <w:rFonts w:asciiTheme="majorHAnsi" w:eastAsiaTheme="majorEastAsia" w:hAnsiTheme="majorHAnsi" w:cstheme="majorBidi"/>
          <w:color w:val="BF5B00" w:themeColor="accent1" w:themeShade="BF"/>
          <w:sz w:val="26"/>
          <w:szCs w:val="26"/>
        </w:rPr>
      </w:pPr>
    </w:p>
    <w:p w14:paraId="5173E37A" w14:textId="77134842" w:rsidR="0069770F" w:rsidRDefault="0069770F" w:rsidP="0069770F">
      <w:pPr>
        <w:pStyle w:val="Heading2"/>
        <w:numPr>
          <w:ilvl w:val="0"/>
          <w:numId w:val="17"/>
        </w:numPr>
        <w:jc w:val="center"/>
        <w:rPr>
          <w:b/>
          <w:sz w:val="56"/>
        </w:rPr>
      </w:pPr>
      <w:r w:rsidRPr="0069770F">
        <w:rPr>
          <w:b/>
          <w:sz w:val="56"/>
        </w:rPr>
        <w:lastRenderedPageBreak/>
        <w:t>How RSA algorithm</w:t>
      </w:r>
    </w:p>
    <w:p w14:paraId="21D7B932" w14:textId="71911167" w:rsidR="00906F12" w:rsidRDefault="0069770F" w:rsidP="0069770F">
      <w:pPr>
        <w:pStyle w:val="ListParagraph"/>
        <w:numPr>
          <w:ilvl w:val="0"/>
          <w:numId w:val="18"/>
        </w:numPr>
      </w:pPr>
      <w:r>
        <w:t xml:space="preserve">RSA algorithm is </w:t>
      </w:r>
      <w:r w:rsidR="00DB6676">
        <w:t xml:space="preserve">relatively slow algorithm, and to know more about this </w:t>
      </w:r>
      <w:proofErr w:type="spellStart"/>
      <w:r w:rsidR="00DB6676">
        <w:t>algo</w:t>
      </w:r>
      <w:proofErr w:type="spellEnd"/>
      <w:r w:rsidR="00DB6676">
        <w:t>, please have a look at page</w:t>
      </w:r>
      <w:r w:rsidR="00663862">
        <w:t xml:space="preserve"> </w:t>
      </w:r>
      <w:r w:rsidR="00663862">
        <w:br/>
        <w:t xml:space="preserve">Full name of RSA: </w:t>
      </w:r>
      <w:proofErr w:type="spellStart"/>
      <w:r w:rsidR="00663862" w:rsidRPr="00663862">
        <w:t>Rivest</w:t>
      </w:r>
      <w:proofErr w:type="spellEnd"/>
      <w:r w:rsidR="00663862" w:rsidRPr="00663862">
        <w:t>-Shamir-Adelman</w:t>
      </w:r>
      <w:r w:rsidR="00DB6676">
        <w:t xml:space="preserve"> </w:t>
      </w:r>
      <w:r w:rsidR="001151A1">
        <w:rPr>
          <w:noProof/>
          <w:lang w:eastAsia="ko-KR"/>
        </w:rPr>
        <w:drawing>
          <wp:inline distT="0" distB="0" distL="0" distR="0" wp14:anchorId="189C84A2" wp14:editId="040C345F">
            <wp:extent cx="6666865" cy="2349500"/>
            <wp:effectExtent l="0" t="0" r="0" b="12700"/>
            <wp:docPr id="3" name="Picture 3" descr="Screen%20Shot%202016-10-30%20at%208.09.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10-30%20at%208.09.51%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66865" cy="2349500"/>
                    </a:xfrm>
                    <a:prstGeom prst="rect">
                      <a:avLst/>
                    </a:prstGeom>
                    <a:noFill/>
                    <a:ln>
                      <a:noFill/>
                    </a:ln>
                  </pic:spPr>
                </pic:pic>
              </a:graphicData>
            </a:graphic>
          </wp:inline>
        </w:drawing>
      </w:r>
      <w:r w:rsidR="001151A1">
        <w:br/>
        <w:t>^ from there we can already know that, this is a</w:t>
      </w:r>
      <w:r w:rsidR="006D1310">
        <w:t>n</w:t>
      </w:r>
      <w:r w:rsidR="001151A1">
        <w:t xml:space="preserve"> asymmetric algorithm.  </w:t>
      </w:r>
      <w:r w:rsidR="007C3C63">
        <w:t xml:space="preserve">Symmetric key </w:t>
      </w:r>
      <w:proofErr w:type="spellStart"/>
      <w:r w:rsidR="007C3C63">
        <w:t>algo</w:t>
      </w:r>
      <w:proofErr w:type="spellEnd"/>
      <w:r w:rsidR="007C3C63">
        <w:t xml:space="preserve"> does not need a public key, rather the </w:t>
      </w:r>
      <w:r w:rsidR="000B1978">
        <w:t>secret key is exactly the same as when encryption happens and decryption happens.</w:t>
      </w:r>
      <w:r w:rsidR="004973DE">
        <w:br/>
        <w:t xml:space="preserve">Please look at page 19 of lecture – 4, this describes exactly how the RSA </w:t>
      </w:r>
      <w:proofErr w:type="spellStart"/>
      <w:r w:rsidR="004973DE">
        <w:t>algo</w:t>
      </w:r>
      <w:proofErr w:type="spellEnd"/>
      <w:r w:rsidR="004973DE">
        <w:t xml:space="preserve"> works.</w:t>
      </w:r>
      <w:r w:rsidR="00906F12">
        <w:br/>
        <w:t xml:space="preserve">Also, below is some problem that can help understanding the data little bit </w:t>
      </w:r>
      <w:proofErr w:type="gramStart"/>
      <w:r w:rsidR="00906F12">
        <w:t>more better</w:t>
      </w:r>
      <w:proofErr w:type="gramEnd"/>
      <w:r w:rsidR="00906F12">
        <w:t>.</w:t>
      </w:r>
      <w:r w:rsidR="004973DE">
        <w:t xml:space="preserve"> </w:t>
      </w:r>
      <w:r w:rsidR="000E13E2">
        <w:rPr>
          <w:noProof/>
          <w:lang w:eastAsia="ko-KR"/>
        </w:rPr>
        <w:drawing>
          <wp:inline distT="0" distB="0" distL="0" distR="0" wp14:anchorId="745FA598" wp14:editId="57F51E1D">
            <wp:extent cx="6665595" cy="3994785"/>
            <wp:effectExtent l="0" t="0" r="0" b="0"/>
            <wp:docPr id="9" name="Picture 9" descr="../../../../Screen%20Shot%202016-11-02%20at%201.52.2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1-02%20at%201.52.25%20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65595" cy="3994785"/>
                    </a:xfrm>
                    <a:prstGeom prst="rect">
                      <a:avLst/>
                    </a:prstGeom>
                    <a:noFill/>
                    <a:ln>
                      <a:noFill/>
                    </a:ln>
                  </pic:spPr>
                </pic:pic>
              </a:graphicData>
            </a:graphic>
          </wp:inline>
        </w:drawing>
      </w:r>
    </w:p>
    <w:p w14:paraId="2D02F62F" w14:textId="4C855AAF" w:rsidR="0017745C" w:rsidRDefault="00906F12" w:rsidP="00906F12">
      <w:pPr>
        <w:ind w:left="360"/>
      </w:pPr>
      <w:r>
        <w:rPr>
          <w:noProof/>
          <w:lang w:eastAsia="ko-KR"/>
        </w:rPr>
        <w:lastRenderedPageBreak/>
        <w:drawing>
          <wp:inline distT="0" distB="0" distL="0" distR="0" wp14:anchorId="78DA1323" wp14:editId="2FB0997D">
            <wp:extent cx="6675965" cy="2976261"/>
            <wp:effectExtent l="0" t="0" r="4445" b="0"/>
            <wp:docPr id="4" name="Picture 4" descr="Screen%20Shot%202016-10-30%20at%208.17.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10-30%20at%208.17.00%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81973" cy="2978940"/>
                    </a:xfrm>
                    <a:prstGeom prst="rect">
                      <a:avLst/>
                    </a:prstGeom>
                    <a:noFill/>
                    <a:ln>
                      <a:noFill/>
                    </a:ln>
                  </pic:spPr>
                </pic:pic>
              </a:graphicData>
            </a:graphic>
          </wp:inline>
        </w:drawing>
      </w:r>
      <w:r w:rsidR="00DA3FF5">
        <w:t>tackling the RSA</w:t>
      </w:r>
      <w:r w:rsidR="0002065E">
        <w:t xml:space="preserve"> </w:t>
      </w:r>
      <w:proofErr w:type="spellStart"/>
      <w:r w:rsidR="0002065E">
        <w:t>ke</w:t>
      </w:r>
      <w:proofErr w:type="spellEnd"/>
      <w:r w:rsidR="0002065E">
        <w:t xml:space="preserve"> = private key, then the </w:t>
      </w:r>
      <w:proofErr w:type="spellStart"/>
      <w:r w:rsidR="0002065E">
        <w:t>kd</w:t>
      </w:r>
      <w:proofErr w:type="spellEnd"/>
      <w:r w:rsidR="0002065E">
        <w:t xml:space="preserve"> = public key of A</w:t>
      </w:r>
      <w:r w:rsidR="00464D84">
        <w:t>.</w:t>
      </w:r>
      <w:r w:rsidR="00373FE7">
        <w:br/>
      </w:r>
      <w:r w:rsidR="00732D07">
        <w:t xml:space="preserve">so the mathematical function is module! </w:t>
      </w:r>
      <w:r w:rsidR="00DA3FF5">
        <w:br/>
      </w:r>
      <w:r w:rsidR="0002065E">
        <w:rPr>
          <w:noProof/>
          <w:lang w:eastAsia="ko-KR"/>
        </w:rPr>
        <w:drawing>
          <wp:inline distT="0" distB="0" distL="0" distR="0" wp14:anchorId="6E99DD0A" wp14:editId="49BFAD30">
            <wp:extent cx="6669405" cy="3028128"/>
            <wp:effectExtent l="0" t="0" r="10795" b="0"/>
            <wp:docPr id="10" name="Picture 10" descr="../../../../Screen%20Shot%202016-11-03%20at%208.44.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1-03%20at%208.44.21%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9463" cy="3032695"/>
                    </a:xfrm>
                    <a:prstGeom prst="rect">
                      <a:avLst/>
                    </a:prstGeom>
                    <a:noFill/>
                    <a:ln>
                      <a:noFill/>
                    </a:ln>
                  </pic:spPr>
                </pic:pic>
              </a:graphicData>
            </a:graphic>
          </wp:inline>
        </w:drawing>
      </w:r>
      <w:r w:rsidR="0017745C">
        <w:t>The above mathematical explains the steps of module.</w:t>
      </w:r>
    </w:p>
    <w:p w14:paraId="73643D02" w14:textId="77777777" w:rsidR="0017745C" w:rsidRDefault="0017745C">
      <w:pPr>
        <w:rPr>
          <w:lang w:eastAsia="ko-KR"/>
        </w:rPr>
      </w:pPr>
      <w:r>
        <w:br w:type="page"/>
      </w:r>
    </w:p>
    <w:p w14:paraId="65EAAD9D" w14:textId="65AB302E" w:rsidR="00293630" w:rsidRDefault="00DA3FF5" w:rsidP="0017745C">
      <w:r>
        <w:lastRenderedPageBreak/>
        <w:br/>
      </w:r>
      <w:r w:rsidR="00906F12">
        <w:rPr>
          <w:noProof/>
          <w:lang w:eastAsia="ko-KR"/>
        </w:rPr>
        <w:drawing>
          <wp:inline distT="0" distB="0" distL="0" distR="0" wp14:anchorId="0E3CD8DA" wp14:editId="511C6E8C">
            <wp:extent cx="5868182" cy="3183730"/>
            <wp:effectExtent l="0" t="0" r="0" b="0"/>
            <wp:docPr id="5" name="Picture 5" descr="Screen%20Shot%202016-10-30%20at%208.16.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6-10-30%20at%208.16.44%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7859" cy="3194406"/>
                    </a:xfrm>
                    <a:prstGeom prst="rect">
                      <a:avLst/>
                    </a:prstGeom>
                    <a:noFill/>
                    <a:ln>
                      <a:noFill/>
                    </a:ln>
                  </pic:spPr>
                </pic:pic>
              </a:graphicData>
            </a:graphic>
          </wp:inline>
        </w:drawing>
      </w:r>
    </w:p>
    <w:p w14:paraId="42C696BA" w14:textId="77777777" w:rsidR="00293630" w:rsidRDefault="00293630">
      <w:r>
        <w:br w:type="page"/>
      </w:r>
    </w:p>
    <w:p w14:paraId="0545907D" w14:textId="0F34F822" w:rsidR="00293630" w:rsidRDefault="00293630" w:rsidP="00293630">
      <w:pPr>
        <w:pStyle w:val="Heading2"/>
        <w:numPr>
          <w:ilvl w:val="0"/>
          <w:numId w:val="17"/>
        </w:numPr>
        <w:jc w:val="center"/>
        <w:rPr>
          <w:b/>
          <w:sz w:val="72"/>
        </w:rPr>
      </w:pPr>
      <w:r w:rsidRPr="00293630">
        <w:rPr>
          <w:b/>
          <w:sz w:val="72"/>
        </w:rPr>
        <w:lastRenderedPageBreak/>
        <w:t>MD5 algorithm</w:t>
      </w:r>
    </w:p>
    <w:p w14:paraId="27EB09D0" w14:textId="77777777" w:rsidR="00015F91" w:rsidRPr="00015F91" w:rsidRDefault="00F423D7" w:rsidP="00293630">
      <w:pPr>
        <w:pStyle w:val="ListParagraph"/>
        <w:numPr>
          <w:ilvl w:val="0"/>
          <w:numId w:val="18"/>
        </w:numPr>
        <w:rPr>
          <w:color w:val="FF0000"/>
        </w:rPr>
      </w:pPr>
      <w:r>
        <w:t xml:space="preserve">We learned that MD 5 is a keyless </w:t>
      </w:r>
      <w:r w:rsidRPr="00F423D7">
        <w:t>Cryptosystem Checksum</w:t>
      </w:r>
      <w:r>
        <w:t xml:space="preserve">, this means that the </w:t>
      </w:r>
      <w:proofErr w:type="spellStart"/>
      <w:r>
        <w:t>algo</w:t>
      </w:r>
      <w:proofErr w:type="spellEnd"/>
      <w:r>
        <w:t xml:space="preserve"> does not need the key, in order to check if there are some bits that have been, altered. </w:t>
      </w:r>
    </w:p>
    <w:p w14:paraId="58C4C135" w14:textId="1270C55F" w:rsidR="00E1012D" w:rsidRDefault="00015F91" w:rsidP="00293630">
      <w:pPr>
        <w:pStyle w:val="ListParagraph"/>
        <w:numPr>
          <w:ilvl w:val="0"/>
          <w:numId w:val="18"/>
        </w:numPr>
        <w:rPr>
          <w:color w:val="FF0000"/>
        </w:rPr>
      </w:pPr>
      <w:r>
        <w:t xml:space="preserve">Also, one note – checksum only checks the integrity of the data, does not perform </w:t>
      </w:r>
      <w:r w:rsidR="0061165E">
        <w:t>message authentication.</w:t>
      </w:r>
      <w:r>
        <w:br/>
      </w:r>
      <w:r w:rsidR="00670A4D">
        <w:rPr>
          <w:noProof/>
          <w:lang w:eastAsia="ko-KR"/>
        </w:rPr>
        <w:drawing>
          <wp:inline distT="0" distB="0" distL="0" distR="0" wp14:anchorId="4112CC0B" wp14:editId="53FE9BC9">
            <wp:extent cx="6666865" cy="2084070"/>
            <wp:effectExtent l="0" t="0" r="0" b="0"/>
            <wp:docPr id="6" name="Picture 6" descr="Screen%20Shot%202016-10-30%20at%208.20.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6-10-30%20at%208.20.40%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6865" cy="2084070"/>
                    </a:xfrm>
                    <a:prstGeom prst="rect">
                      <a:avLst/>
                    </a:prstGeom>
                    <a:noFill/>
                    <a:ln>
                      <a:noFill/>
                    </a:ln>
                  </pic:spPr>
                </pic:pic>
              </a:graphicData>
            </a:graphic>
          </wp:inline>
        </w:drawing>
      </w:r>
      <w:r w:rsidR="00670A4D">
        <w:br/>
      </w:r>
      <w:r w:rsidR="00670A4D" w:rsidRPr="00670A4D">
        <w:rPr>
          <w:color w:val="FF0000"/>
        </w:rPr>
        <w:t>^ THE PROBLEM IS THIS IS THE ONLY, FUCKING DESCRIPTION REGARDING MD5 LOL – SO WE NEED GOOGLE TO HELP US!</w:t>
      </w:r>
    </w:p>
    <w:p w14:paraId="4F0EC06C" w14:textId="4B68D76B" w:rsidR="000854DF" w:rsidRPr="00236868" w:rsidRDefault="000854DF" w:rsidP="00293630">
      <w:pPr>
        <w:pStyle w:val="ListParagraph"/>
        <w:numPr>
          <w:ilvl w:val="0"/>
          <w:numId w:val="18"/>
        </w:numPr>
        <w:rPr>
          <w:color w:val="FF0000"/>
        </w:rPr>
      </w:pPr>
      <w:r>
        <w:rPr>
          <w:color w:val="000000" w:themeColor="text1"/>
        </w:rPr>
        <w:t xml:space="preserve">This video shows the power of MD5 </w:t>
      </w:r>
      <w:proofErr w:type="spellStart"/>
      <w:proofErr w:type="gramStart"/>
      <w:r>
        <w:rPr>
          <w:color w:val="000000" w:themeColor="text1"/>
        </w:rPr>
        <w:t>alog</w:t>
      </w:r>
      <w:proofErr w:type="spellEnd"/>
      <w:r>
        <w:rPr>
          <w:color w:val="000000" w:themeColor="text1"/>
        </w:rPr>
        <w:t xml:space="preserve"> :</w:t>
      </w:r>
      <w:proofErr w:type="gramEnd"/>
      <w:r>
        <w:rPr>
          <w:color w:val="000000" w:themeColor="text1"/>
        </w:rPr>
        <w:t xml:space="preserve"> </w:t>
      </w:r>
      <w:hyperlink r:id="rId15" w:history="1">
        <w:r w:rsidR="00236868" w:rsidRPr="00BE3C4D">
          <w:rPr>
            <w:rStyle w:val="Hyperlink"/>
          </w:rPr>
          <w:t>https://www.youtube.com/watch?v=33QT7xohUvI</w:t>
        </w:r>
      </w:hyperlink>
    </w:p>
    <w:p w14:paraId="4DC47C1D" w14:textId="62BC408F" w:rsidR="00D25815" w:rsidRPr="00D25815" w:rsidRDefault="00236868" w:rsidP="00293630">
      <w:pPr>
        <w:pStyle w:val="ListParagraph"/>
        <w:numPr>
          <w:ilvl w:val="0"/>
          <w:numId w:val="18"/>
        </w:numPr>
        <w:rPr>
          <w:color w:val="FF0000"/>
        </w:rPr>
      </w:pPr>
      <w:r>
        <w:rPr>
          <w:color w:val="000000" w:themeColor="text1"/>
        </w:rPr>
        <w:t xml:space="preserve">MD5 is a checksum </w:t>
      </w:r>
      <w:proofErr w:type="spellStart"/>
      <w:r>
        <w:rPr>
          <w:color w:val="000000" w:themeColor="text1"/>
        </w:rPr>
        <w:t>algo</w:t>
      </w:r>
      <w:proofErr w:type="spellEnd"/>
      <w:r>
        <w:rPr>
          <w:color w:val="000000" w:themeColor="text1"/>
        </w:rPr>
        <w:t xml:space="preserve"> algorithm, that check the integrity of the data, file size maybe still the same, however the MD5 check sum is different if the file </w:t>
      </w:r>
      <w:r w:rsidR="00CD476F">
        <w:rPr>
          <w:color w:val="000000" w:themeColor="text1"/>
        </w:rPr>
        <w:t>has</w:t>
      </w:r>
      <w:r>
        <w:rPr>
          <w:color w:val="000000" w:themeColor="text1"/>
        </w:rPr>
        <w:t xml:space="preserve"> been changed.</w:t>
      </w:r>
      <w:r w:rsidR="00D25815">
        <w:rPr>
          <w:color w:val="000000" w:themeColor="text1"/>
        </w:rPr>
        <w:br/>
      </w:r>
      <w:hyperlink r:id="rId16" w:history="1">
        <w:r w:rsidR="00D25815" w:rsidRPr="00BE3C4D">
          <w:rPr>
            <w:rStyle w:val="Hyperlink"/>
          </w:rPr>
          <w:t>https://www.youtube.com/watch?v=X0TtgwQT0lE</w:t>
        </w:r>
      </w:hyperlink>
      <w:r w:rsidR="00D25815">
        <w:rPr>
          <w:color w:val="000000" w:themeColor="text1"/>
        </w:rPr>
        <w:t xml:space="preserve"> &lt;- for a tutorial on MD5</w:t>
      </w:r>
    </w:p>
    <w:p w14:paraId="585DBAAC" w14:textId="77777777" w:rsidR="00D3001F" w:rsidRPr="00D3001F" w:rsidRDefault="001F3D61" w:rsidP="00293630">
      <w:pPr>
        <w:pStyle w:val="ListParagraph"/>
        <w:numPr>
          <w:ilvl w:val="0"/>
          <w:numId w:val="18"/>
        </w:numPr>
        <w:rPr>
          <w:color w:val="FF0000"/>
        </w:rPr>
      </w:pPr>
      <w:hyperlink r:id="rId17" w:history="1">
        <w:r w:rsidR="001259BF" w:rsidRPr="00BE3C4D">
          <w:rPr>
            <w:rStyle w:val="Hyperlink"/>
          </w:rPr>
          <w:t>http://md5encryption.com/</w:t>
        </w:r>
      </w:hyperlink>
      <w:r w:rsidR="001259BF">
        <w:rPr>
          <w:color w:val="000000" w:themeColor="text1"/>
        </w:rPr>
        <w:t xml:space="preserve"> &lt;- you can try it on </w:t>
      </w:r>
      <w:proofErr w:type="spellStart"/>
      <w:r w:rsidR="001259BF">
        <w:rPr>
          <w:color w:val="000000" w:themeColor="text1"/>
        </w:rPr>
        <w:t>your self</w:t>
      </w:r>
      <w:proofErr w:type="spellEnd"/>
      <w:r w:rsidR="001259BF">
        <w:rPr>
          <w:color w:val="000000" w:themeColor="text1"/>
        </w:rPr>
        <w:t>.</w:t>
      </w:r>
    </w:p>
    <w:p w14:paraId="1A513085" w14:textId="4F514244" w:rsidR="00236868" w:rsidRPr="005D08D2" w:rsidRDefault="001F3D61" w:rsidP="00293630">
      <w:pPr>
        <w:pStyle w:val="ListParagraph"/>
        <w:numPr>
          <w:ilvl w:val="0"/>
          <w:numId w:val="18"/>
        </w:numPr>
        <w:rPr>
          <w:color w:val="FF0000"/>
        </w:rPr>
      </w:pPr>
      <w:hyperlink r:id="rId18" w:anchor="Description" w:history="1">
        <w:r w:rsidR="00D3001F" w:rsidRPr="00BE3C4D">
          <w:rPr>
            <w:rStyle w:val="Hyperlink"/>
          </w:rPr>
          <w:t>http://www.fastsum.com/rfc1321.php#Description</w:t>
        </w:r>
      </w:hyperlink>
      <w:r w:rsidR="00D3001F">
        <w:rPr>
          <w:color w:val="000000" w:themeColor="text1"/>
        </w:rPr>
        <w:t xml:space="preserve"> &lt;- </w:t>
      </w:r>
      <w:r w:rsidR="00CD476F">
        <w:rPr>
          <w:color w:val="000000" w:themeColor="text1"/>
        </w:rPr>
        <w:t>explanation</w:t>
      </w:r>
      <w:r w:rsidR="00D3001F">
        <w:rPr>
          <w:color w:val="000000" w:themeColor="text1"/>
        </w:rPr>
        <w:t xml:space="preserve"> on how the MD5 actually work.</w:t>
      </w:r>
      <w:r w:rsidR="00236868">
        <w:rPr>
          <w:color w:val="000000" w:themeColor="text1"/>
        </w:rPr>
        <w:t xml:space="preserve">  </w:t>
      </w:r>
    </w:p>
    <w:p w14:paraId="3528120C" w14:textId="52CD3EA3" w:rsidR="005D08D2" w:rsidRPr="00B659C5" w:rsidRDefault="005D08D2" w:rsidP="00293630">
      <w:pPr>
        <w:pStyle w:val="ListParagraph"/>
        <w:numPr>
          <w:ilvl w:val="0"/>
          <w:numId w:val="18"/>
        </w:numPr>
        <w:rPr>
          <w:b/>
          <w:i/>
          <w:color w:val="FF0000"/>
          <w:sz w:val="44"/>
          <w:u w:val="thick"/>
        </w:rPr>
      </w:pPr>
      <w:r w:rsidRPr="00B659C5">
        <w:rPr>
          <w:b/>
          <w:i/>
          <w:color w:val="FF0000"/>
          <w:sz w:val="44"/>
          <w:u w:val="thick"/>
        </w:rPr>
        <w:t>OCT 31 – ASK THE PROF OF STEP BY STEP EXPLANTION OF THE MD5 HASH FUNCITON.</w:t>
      </w:r>
    </w:p>
    <w:p w14:paraId="34655A63" w14:textId="77777777" w:rsidR="00E1012D" w:rsidRDefault="00E1012D">
      <w:pPr>
        <w:rPr>
          <w:color w:val="FF0000"/>
        </w:rPr>
      </w:pPr>
      <w:r>
        <w:rPr>
          <w:color w:val="FF0000"/>
        </w:rPr>
        <w:br w:type="page"/>
      </w:r>
    </w:p>
    <w:p w14:paraId="2F494662" w14:textId="10030B2B" w:rsidR="00E1012D" w:rsidRPr="00EA6785" w:rsidRDefault="00E1012D" w:rsidP="00EA6785">
      <w:pPr>
        <w:pStyle w:val="Heading2"/>
        <w:numPr>
          <w:ilvl w:val="0"/>
          <w:numId w:val="17"/>
        </w:numPr>
        <w:jc w:val="center"/>
        <w:rPr>
          <w:b/>
          <w:sz w:val="40"/>
        </w:rPr>
      </w:pPr>
      <w:r w:rsidRPr="00EA6785">
        <w:rPr>
          <w:b/>
          <w:sz w:val="40"/>
        </w:rPr>
        <w:lastRenderedPageBreak/>
        <w:t>AES:</w:t>
      </w:r>
      <w:r w:rsidRPr="00EA6785">
        <w:rPr>
          <w:rStyle w:val="apple-converted-space"/>
          <w:rFonts w:ascii="Arial" w:hAnsi="Arial" w:cs="Arial"/>
          <w:b/>
          <w:color w:val="222222"/>
          <w:sz w:val="28"/>
          <w:szCs w:val="20"/>
        </w:rPr>
        <w:t> </w:t>
      </w:r>
      <w:r w:rsidRPr="00EA6785">
        <w:rPr>
          <w:b/>
          <w:sz w:val="40"/>
        </w:rPr>
        <w:t>Electronic Codebook (ECB) vs. Cipher Block Chaining (CBC) modes</w:t>
      </w:r>
    </w:p>
    <w:p w14:paraId="4A264E77" w14:textId="7CF99308" w:rsidR="00293630" w:rsidRDefault="003C6AC0" w:rsidP="003C6AC0">
      <w:pPr>
        <w:pStyle w:val="ListParagraph"/>
        <w:numPr>
          <w:ilvl w:val="0"/>
          <w:numId w:val="18"/>
        </w:numPr>
      </w:pPr>
      <w:r>
        <w:t xml:space="preserve">Before we look at what AES is and also what ECB is, we need to know the meaning of </w:t>
      </w:r>
      <w:r w:rsidR="005C700A">
        <w:t xml:space="preserve">file checksum. Remember in computer networking, this term was used. When sending one packet to from one host to another, there can be 4 source of delay. 1) Queue, 2) Processing, 3) </w:t>
      </w:r>
      <w:r w:rsidR="00640464">
        <w:t>Propagation</w:t>
      </w:r>
      <w:r w:rsidR="005C700A">
        <w:t xml:space="preserve"> and 4) </w:t>
      </w:r>
      <w:r w:rsidR="00E85052">
        <w:t xml:space="preserve">Transmission delay – however, with these delays there can be bit error, or any kind of change in the bit. So! We need a way to tell the client that the server </w:t>
      </w:r>
      <w:r w:rsidR="00843A65">
        <w:t>has</w:t>
      </w:r>
      <w:r w:rsidR="00E85052">
        <w:t xml:space="preserve"> send a packet, that is no changed – Chapter 3 of computer networking deals with this matter to very detailed, extent. </w:t>
      </w:r>
      <w:r w:rsidR="00F145CA">
        <w:br/>
      </w:r>
      <w:r w:rsidR="00F145CA">
        <w:br/>
        <w:t>ANYWAY! We learn this concep</w:t>
      </w:r>
      <w:r w:rsidR="000D797C">
        <w:t>t in computer security too, but the perspective of security rather than network.</w:t>
      </w:r>
      <w:r w:rsidR="00EE7D2B">
        <w:rPr>
          <w:noProof/>
          <w:lang w:eastAsia="ko-KR"/>
        </w:rPr>
        <w:drawing>
          <wp:inline distT="0" distB="0" distL="0" distR="0" wp14:anchorId="3E814E11" wp14:editId="2F25942B">
            <wp:extent cx="6666865" cy="5156835"/>
            <wp:effectExtent l="0" t="0" r="0" b="0"/>
            <wp:docPr id="7" name="Picture 7" descr="Screen%20Shot%202016-10-30%20at%208.28.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6-10-30%20at%208.28.43%20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66865" cy="5156835"/>
                    </a:xfrm>
                    <a:prstGeom prst="rect">
                      <a:avLst/>
                    </a:prstGeom>
                    <a:noFill/>
                    <a:ln>
                      <a:noFill/>
                    </a:ln>
                  </pic:spPr>
                </pic:pic>
              </a:graphicData>
            </a:graphic>
          </wp:inline>
        </w:drawing>
      </w:r>
    </w:p>
    <w:p w14:paraId="3544ADAD" w14:textId="06091441" w:rsidR="006476F4" w:rsidRPr="006746F1" w:rsidRDefault="0047130E" w:rsidP="00B9576D">
      <w:pPr>
        <w:pStyle w:val="ListParagraph"/>
        <w:numPr>
          <w:ilvl w:val="0"/>
          <w:numId w:val="18"/>
        </w:numPr>
      </w:pPr>
      <w:r>
        <w:lastRenderedPageBreak/>
        <w:t xml:space="preserve">And within the file check sum mechanism, there is a keyless, and key needed </w:t>
      </w:r>
      <w:proofErr w:type="spellStart"/>
      <w:r>
        <w:t>algo</w:t>
      </w:r>
      <w:proofErr w:type="spellEnd"/>
      <w:r>
        <w:t xml:space="preserve">. </w:t>
      </w:r>
      <w:r w:rsidR="006E2C2D">
        <w:rPr>
          <w:noProof/>
          <w:lang w:eastAsia="ko-KR"/>
        </w:rPr>
        <w:drawing>
          <wp:inline distT="0" distB="0" distL="0" distR="0" wp14:anchorId="38721AEE" wp14:editId="53A6EEB8">
            <wp:extent cx="6677025" cy="5071745"/>
            <wp:effectExtent l="0" t="0" r="3175" b="8255"/>
            <wp:docPr id="8" name="Picture 8" descr="Screen%20Shot%202016-10-30%20at%208.29.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6-10-30%20at%208.29.42%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77025" cy="5071745"/>
                    </a:xfrm>
                    <a:prstGeom prst="rect">
                      <a:avLst/>
                    </a:prstGeom>
                    <a:noFill/>
                    <a:ln>
                      <a:noFill/>
                    </a:ln>
                  </pic:spPr>
                </pic:pic>
              </a:graphicData>
            </a:graphic>
          </wp:inline>
        </w:drawing>
      </w:r>
      <w:r w:rsidR="006E2C2D">
        <w:br/>
        <w:t xml:space="preserve">and AES is one of the key needed </w:t>
      </w:r>
      <w:proofErr w:type="spellStart"/>
      <w:r w:rsidR="006E2C2D">
        <w:t>algo</w:t>
      </w:r>
      <w:proofErr w:type="spellEnd"/>
      <w:r w:rsidR="006E2C2D">
        <w:t xml:space="preserve"> that performs check sum. </w:t>
      </w:r>
      <w:r w:rsidR="00080A0C">
        <w:br/>
      </w:r>
      <w:r w:rsidR="00080A0C">
        <w:rPr>
          <w:color w:val="FF0000"/>
        </w:rPr>
        <w:t xml:space="preserve">^LOL THAT IS IT FOR THE EXPLANTION OF AES, THE SLIDES DOES NOT EVEN HAVE ANYTHING ON CIPHER BLOCK CHAINGING – SO </w:t>
      </w:r>
      <w:proofErr w:type="gramStart"/>
      <w:r w:rsidR="00080A0C">
        <w:rPr>
          <w:color w:val="FF0000"/>
        </w:rPr>
        <w:t>LETS</w:t>
      </w:r>
      <w:proofErr w:type="gramEnd"/>
      <w:r w:rsidR="00080A0C">
        <w:rPr>
          <w:color w:val="FF0000"/>
        </w:rPr>
        <w:t xml:space="preserve"> GO TO GOOOGLE!!!</w:t>
      </w:r>
      <w:r w:rsidR="007D7B64">
        <w:rPr>
          <w:color w:val="FF0000"/>
        </w:rPr>
        <w:br/>
        <w:t>AES – Advance Encryption</w:t>
      </w:r>
      <w:r w:rsidR="006F55CE">
        <w:rPr>
          <w:color w:val="FF0000"/>
        </w:rPr>
        <w:t xml:space="preserve"> Standard</w:t>
      </w:r>
      <w:r w:rsidR="00B9576D">
        <w:rPr>
          <w:color w:val="FF0000"/>
        </w:rPr>
        <w:br/>
      </w:r>
      <w:r w:rsidR="00B9576D">
        <w:rPr>
          <w:color w:val="FF0000"/>
        </w:rPr>
        <w:br/>
        <w:t>And AES was born because DES cipher was able to be broken.</w:t>
      </w:r>
      <w:r w:rsidR="007D7B64" w:rsidRPr="00B9576D">
        <w:rPr>
          <w:color w:val="FF0000"/>
        </w:rPr>
        <w:t xml:space="preserve"> </w:t>
      </w:r>
    </w:p>
    <w:p w14:paraId="7C2216A4" w14:textId="77777777" w:rsidR="00BE0EBF" w:rsidRPr="00EA6785" w:rsidRDefault="00BE0EBF" w:rsidP="00BE0EBF">
      <w:pPr>
        <w:pStyle w:val="Heading2"/>
        <w:numPr>
          <w:ilvl w:val="0"/>
          <w:numId w:val="17"/>
        </w:numPr>
        <w:jc w:val="center"/>
        <w:rPr>
          <w:b/>
          <w:sz w:val="40"/>
        </w:rPr>
      </w:pPr>
      <w:r w:rsidRPr="00EA6785">
        <w:rPr>
          <w:b/>
          <w:sz w:val="40"/>
        </w:rPr>
        <w:lastRenderedPageBreak/>
        <w:t>Cipher Block Chaining (CBC) modes</w:t>
      </w:r>
    </w:p>
    <w:p w14:paraId="445C45A1" w14:textId="55866AA4" w:rsidR="006746F1" w:rsidRDefault="00BE0EBF" w:rsidP="003C6AC0">
      <w:pPr>
        <w:pStyle w:val="ListParagraph"/>
        <w:numPr>
          <w:ilvl w:val="0"/>
          <w:numId w:val="18"/>
        </w:numPr>
      </w:pPr>
      <w:r>
        <w:t xml:space="preserve">This video from </w:t>
      </w:r>
      <w:proofErr w:type="spellStart"/>
      <w:proofErr w:type="gramStart"/>
      <w:r>
        <w:t>Udacity</w:t>
      </w:r>
      <w:proofErr w:type="spellEnd"/>
      <w:r>
        <w:t xml:space="preserve"> :</w:t>
      </w:r>
      <w:proofErr w:type="gramEnd"/>
      <w:r>
        <w:t xml:space="preserve"> </w:t>
      </w:r>
      <w:hyperlink r:id="rId21" w:history="1">
        <w:r w:rsidR="00C6088A" w:rsidRPr="00BE3C4D">
          <w:rPr>
            <w:rStyle w:val="Hyperlink"/>
          </w:rPr>
          <w:t>https://www.youtube.com/watch?v=0D7OwYp6ZEc</w:t>
        </w:r>
      </w:hyperlink>
      <w:r w:rsidR="00C6088A">
        <w:br/>
      </w:r>
      <w:r w:rsidR="00C6088A">
        <w:rPr>
          <w:noProof/>
          <w:lang w:eastAsia="ko-KR"/>
        </w:rPr>
        <w:drawing>
          <wp:inline distT="0" distB="0" distL="0" distR="0" wp14:anchorId="56C66DF6" wp14:editId="43B36DC1">
            <wp:extent cx="6677025" cy="3796030"/>
            <wp:effectExtent l="0" t="0" r="3175" b="0"/>
            <wp:docPr id="2" name="Picture 2" descr="../../../../Screen%20Shot%202016-10-31%20at%208.03.5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0-31%20at%208.03.51%20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77025" cy="3796030"/>
                    </a:xfrm>
                    <a:prstGeom prst="rect">
                      <a:avLst/>
                    </a:prstGeom>
                    <a:noFill/>
                    <a:ln>
                      <a:noFill/>
                    </a:ln>
                  </pic:spPr>
                </pic:pic>
              </a:graphicData>
            </a:graphic>
          </wp:inline>
        </w:drawing>
      </w:r>
    </w:p>
    <w:p w14:paraId="5DCE3FD1" w14:textId="6DF7CE20" w:rsidR="00824381" w:rsidRDefault="00824381" w:rsidP="003C6AC0">
      <w:pPr>
        <w:pStyle w:val="ListParagraph"/>
        <w:numPr>
          <w:ilvl w:val="0"/>
          <w:numId w:val="18"/>
        </w:numPr>
      </w:pPr>
      <w:r>
        <w:t>Cipher Block Changing is basically described as above. The original message is encrypted u</w:t>
      </w:r>
      <w:r w:rsidR="008B4167">
        <w:t xml:space="preserve">sing the AES function. Then the newly encrypted data which is c0 is used as a key to encrypt another set of data, - from original message – this pattern continues on for a while. And remember that in the beginning of the </w:t>
      </w:r>
      <w:r w:rsidR="00BF5DE3">
        <w:t xml:space="preserve">process the original message is divided into chucks of data. </w:t>
      </w:r>
      <w:r w:rsidR="00137E05">
        <w:t xml:space="preserve">BLOCK SIZE OF </w:t>
      </w:r>
      <w:r w:rsidR="00FB2141">
        <w:t>B</w:t>
      </w:r>
    </w:p>
    <w:p w14:paraId="6E45270B" w14:textId="5459CCA3" w:rsidR="00EB11E2" w:rsidRDefault="00253949" w:rsidP="003C6AC0">
      <w:pPr>
        <w:pStyle w:val="ListParagraph"/>
        <w:numPr>
          <w:ilvl w:val="0"/>
          <w:numId w:val="18"/>
        </w:numPr>
      </w:pPr>
      <w:r>
        <w:t>AES – this means (</w:t>
      </w:r>
      <w:r w:rsidRPr="00253949">
        <w:t>Advanced Encryption Standard</w:t>
      </w:r>
      <w:r>
        <w:t>)</w:t>
      </w:r>
      <w:r w:rsidR="00E0215E">
        <w:br/>
        <w:t xml:space="preserve">^ To know how this process is being done, please read the </w:t>
      </w:r>
      <w:r w:rsidR="000E474E">
        <w:t>“</w:t>
      </w:r>
      <w:r w:rsidR="000E474E" w:rsidRPr="000E474E">
        <w:t>lec3_complements_AES.pdf</w:t>
      </w:r>
      <w:r w:rsidR="000E474E">
        <w:t>” which is included in the lecture 3 pdf –</w:t>
      </w:r>
      <w:r w:rsidR="006E4838">
        <w:t xml:space="preserve"> in this pdf, all of the things are very well </w:t>
      </w:r>
      <w:proofErr w:type="spellStart"/>
      <w:r w:rsidR="006E4838">
        <w:t>explaned</w:t>
      </w:r>
      <w:proofErr w:type="spellEnd"/>
      <w:r w:rsidR="00E86FA3">
        <w:t>.</w:t>
      </w:r>
      <w:r w:rsidR="006E4838">
        <w:t xml:space="preserve"> </w:t>
      </w:r>
    </w:p>
    <w:p w14:paraId="140C5DE3" w14:textId="77777777" w:rsidR="00EB11E2" w:rsidRDefault="00EB11E2">
      <w:r>
        <w:br w:type="page"/>
      </w:r>
    </w:p>
    <w:p w14:paraId="4C181E93" w14:textId="397A8AAF" w:rsidR="00FB2141" w:rsidRPr="00DF4213" w:rsidRDefault="00EB11E2" w:rsidP="00EB11E2">
      <w:pPr>
        <w:pStyle w:val="Title"/>
        <w:rPr>
          <w:sz w:val="52"/>
        </w:rPr>
      </w:pPr>
      <w:r w:rsidRPr="00DF4213">
        <w:rPr>
          <w:sz w:val="52"/>
        </w:rPr>
        <w:lastRenderedPageBreak/>
        <w:t xml:space="preserve">Recap of all of the </w:t>
      </w:r>
      <w:proofErr w:type="spellStart"/>
      <w:r w:rsidRPr="00DF4213">
        <w:rPr>
          <w:sz w:val="52"/>
        </w:rPr>
        <w:t>algo</w:t>
      </w:r>
      <w:proofErr w:type="spellEnd"/>
      <w:r w:rsidRPr="00DF4213">
        <w:rPr>
          <w:sz w:val="52"/>
        </w:rPr>
        <w:t xml:space="preserve"> we n</w:t>
      </w:r>
      <w:bookmarkStart w:id="0" w:name="_GoBack"/>
      <w:bookmarkEnd w:id="0"/>
      <w:r w:rsidRPr="00DF4213">
        <w:rPr>
          <w:sz w:val="52"/>
        </w:rPr>
        <w:t>eed to know!</w:t>
      </w:r>
    </w:p>
    <w:p w14:paraId="762E35B0" w14:textId="6966D071" w:rsidR="0069770F" w:rsidRDefault="000639C8" w:rsidP="00906F12">
      <w:pPr>
        <w:ind w:left="360"/>
      </w:pPr>
      <w:r>
        <w:t>1)</w:t>
      </w:r>
      <w:r w:rsidR="002A45EA">
        <w:t xml:space="preserve"> RSA</w:t>
      </w:r>
      <w:r w:rsidR="00994335">
        <w:t xml:space="preserve"> – Public Key encryption </w:t>
      </w:r>
      <w:proofErr w:type="spellStart"/>
      <w:r w:rsidR="00994335">
        <w:t>algo</w:t>
      </w:r>
      <w:proofErr w:type="spellEnd"/>
      <w:r w:rsidR="00994335">
        <w:t xml:space="preserve"> – this is encrypt</w:t>
      </w:r>
      <w:r w:rsidR="00C3534D">
        <w:t>ing</w:t>
      </w:r>
      <w:r w:rsidR="00994335">
        <w:t xml:space="preserve"> and decrypting the data</w:t>
      </w:r>
    </w:p>
    <w:p w14:paraId="6BBA268E" w14:textId="56EEA2E4" w:rsidR="000639C8" w:rsidRDefault="000639C8" w:rsidP="00906F12">
      <w:pPr>
        <w:ind w:left="360"/>
      </w:pPr>
      <w:r>
        <w:t>2)</w:t>
      </w:r>
      <w:r w:rsidR="002A45EA">
        <w:t xml:space="preserve"> MD5 – keyless checksum </w:t>
      </w:r>
      <w:proofErr w:type="spellStart"/>
      <w:r w:rsidR="002A45EA">
        <w:t>algo</w:t>
      </w:r>
      <w:proofErr w:type="spellEnd"/>
      <w:r w:rsidR="002A79C3">
        <w:t xml:space="preserve">, so this is a hash </w:t>
      </w:r>
      <w:proofErr w:type="spellStart"/>
      <w:r w:rsidR="002A79C3">
        <w:t>algo</w:t>
      </w:r>
      <w:proofErr w:type="spellEnd"/>
      <w:r w:rsidR="002A79C3">
        <w:t>. Meaning there is no reason for to recover the cipher text for the plain text. Just to check the data integrity</w:t>
      </w:r>
      <w:r w:rsidR="00DC47DE">
        <w:t>.</w:t>
      </w:r>
    </w:p>
    <w:p w14:paraId="6936A55F" w14:textId="6B4C94CB" w:rsidR="000639C8" w:rsidRDefault="000639C8" w:rsidP="00906F12">
      <w:pPr>
        <w:ind w:left="360"/>
        <w:rPr>
          <w:lang w:eastAsia="ko-KR"/>
        </w:rPr>
      </w:pPr>
      <w:r>
        <w:t>3)</w:t>
      </w:r>
      <w:r w:rsidR="008031B4">
        <w:t xml:space="preserve"> AES</w:t>
      </w:r>
      <w:r w:rsidR="00C973AE">
        <w:t>/DES</w:t>
      </w:r>
      <w:r w:rsidR="008031B4">
        <w:t xml:space="preserve"> </w:t>
      </w:r>
      <w:r w:rsidR="00817E03">
        <w:t>–</w:t>
      </w:r>
      <w:r w:rsidR="008031B4">
        <w:t xml:space="preserve"> </w:t>
      </w:r>
      <w:r w:rsidR="00C973AE">
        <w:t xml:space="preserve">Keyed symmetric encryption </w:t>
      </w:r>
      <w:proofErr w:type="spellStart"/>
      <w:r w:rsidR="00817E03">
        <w:t>algo</w:t>
      </w:r>
      <w:proofErr w:type="spellEnd"/>
      <w:r w:rsidR="00C86A64">
        <w:t xml:space="preserve"> –</w:t>
      </w:r>
      <w:r w:rsidR="00252560">
        <w:t xml:space="preserve"> need to perform deception in order to retrieve the plain text</w:t>
      </w:r>
      <w:r w:rsidR="007D7995">
        <w:t>s</w:t>
      </w:r>
    </w:p>
    <w:p w14:paraId="0DFB33AA" w14:textId="489A4F64" w:rsidR="000639C8" w:rsidRPr="0069770F" w:rsidRDefault="000639C8" w:rsidP="00906F12">
      <w:pPr>
        <w:ind w:left="360"/>
        <w:rPr>
          <w:lang w:eastAsia="ko-KR"/>
        </w:rPr>
      </w:pPr>
      <w:r>
        <w:t>4)</w:t>
      </w:r>
      <w:r w:rsidR="008031B4">
        <w:t xml:space="preserve"> CBC </w:t>
      </w:r>
      <w:r w:rsidR="00817E03">
        <w:t>–</w:t>
      </w:r>
      <w:r w:rsidR="008031B4">
        <w:t xml:space="preserve"> </w:t>
      </w:r>
      <w:r w:rsidR="00817E03">
        <w:t xml:space="preserve">AES based keyed checksum </w:t>
      </w:r>
      <w:proofErr w:type="spellStart"/>
      <w:r w:rsidR="00817E03">
        <w:t>algo</w:t>
      </w:r>
      <w:proofErr w:type="spellEnd"/>
      <w:r w:rsidR="00C86A64">
        <w:t xml:space="preserve">. This is </w:t>
      </w:r>
      <w:proofErr w:type="spellStart"/>
      <w:r w:rsidR="00C86A64">
        <w:t>techn</w:t>
      </w:r>
      <w:proofErr w:type="spellEnd"/>
      <w:r w:rsidR="00C86A64">
        <w:t>, in which the previous next block of message depends on the previous block. Since it uses</w:t>
      </w:r>
      <w:r w:rsidR="00023687">
        <w:t xml:space="preserve"> AES as the hash </w:t>
      </w:r>
      <w:proofErr w:type="spellStart"/>
      <w:r w:rsidR="00023687">
        <w:t>algo</w:t>
      </w:r>
      <w:proofErr w:type="spellEnd"/>
      <w:r w:rsidR="00023687">
        <w:t>, so it needs a key to perform hash function.</w:t>
      </w:r>
    </w:p>
    <w:p w14:paraId="1AB03887" w14:textId="77777777" w:rsidR="0098503E" w:rsidRDefault="0098503E" w:rsidP="00695D35">
      <w:pPr>
        <w:pStyle w:val="Heading2"/>
        <w:jc w:val="center"/>
      </w:pPr>
    </w:p>
    <w:p w14:paraId="7B8E8886" w14:textId="77777777" w:rsidR="00695D35" w:rsidRPr="00695D35" w:rsidRDefault="00695D35" w:rsidP="00695D35"/>
    <w:p w14:paraId="20FEAA94" w14:textId="36BB46D6" w:rsidR="00E12095" w:rsidRDefault="00E12095"/>
    <w:sectPr w:rsidR="00E12095">
      <w:footerReference w:type="default" r:id="rId23"/>
      <w:pgSz w:w="12240" w:h="15840"/>
      <w:pgMar w:top="1080" w:right="864" w:bottom="1584" w:left="864"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F482E2" w14:textId="77777777" w:rsidR="001F3D61" w:rsidRDefault="001F3D61">
      <w:pPr>
        <w:spacing w:after="0" w:line="240" w:lineRule="auto"/>
      </w:pPr>
      <w:r>
        <w:separator/>
      </w:r>
    </w:p>
  </w:endnote>
  <w:endnote w:type="continuationSeparator" w:id="0">
    <w:p w14:paraId="704DEA00" w14:textId="77777777" w:rsidR="001F3D61" w:rsidRDefault="001F3D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굴림">
    <w:charset w:val="81"/>
    <w:family w:val="auto"/>
    <w:pitch w:val="variable"/>
    <w:sig w:usb0="B00002AF" w:usb1="69D77CFB" w:usb2="00000030" w:usb3="00000000" w:csb0="0008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2852419"/>
      <w:docPartObj>
        <w:docPartGallery w:val="Page Numbers (Bottom of Page)"/>
        <w:docPartUnique/>
      </w:docPartObj>
    </w:sdtPr>
    <w:sdtEndPr>
      <w:rPr>
        <w:noProof/>
      </w:rPr>
    </w:sdtEndPr>
    <w:sdtContent>
      <w:p w14:paraId="2DC4D20B" w14:textId="77777777" w:rsidR="00E12095" w:rsidRDefault="00D52877">
        <w:r>
          <w:fldChar w:fldCharType="begin"/>
        </w:r>
        <w:r>
          <w:instrText xml:space="preserve"> PAGE   \* MERGEFORMAT </w:instrText>
        </w:r>
        <w:r>
          <w:fldChar w:fldCharType="separate"/>
        </w:r>
        <w:r w:rsidR="00937E1D">
          <w:rPr>
            <w:noProof/>
          </w:rPr>
          <w:t>10</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E443B2" w14:textId="77777777" w:rsidR="001F3D61" w:rsidRDefault="001F3D61">
      <w:pPr>
        <w:spacing w:after="0" w:line="240" w:lineRule="auto"/>
      </w:pPr>
      <w:r>
        <w:separator/>
      </w:r>
    </w:p>
  </w:footnote>
  <w:footnote w:type="continuationSeparator" w:id="0">
    <w:p w14:paraId="35B62809" w14:textId="77777777" w:rsidR="001F3D61" w:rsidRDefault="001F3D61">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6EE2A74"/>
    <w:lvl w:ilvl="0">
      <w:start w:val="1"/>
      <w:numFmt w:val="decimal"/>
      <w:lvlText w:val="%1."/>
      <w:lvlJc w:val="left"/>
      <w:pPr>
        <w:tabs>
          <w:tab w:val="num" w:pos="1800"/>
        </w:tabs>
        <w:ind w:left="1800" w:hanging="360"/>
      </w:pPr>
    </w:lvl>
  </w:abstractNum>
  <w:abstractNum w:abstractNumId="1">
    <w:nsid w:val="FFFFFF7D"/>
    <w:multiLevelType w:val="singleLevel"/>
    <w:tmpl w:val="49A83156"/>
    <w:lvl w:ilvl="0">
      <w:start w:val="1"/>
      <w:numFmt w:val="decimal"/>
      <w:lvlText w:val="%1."/>
      <w:lvlJc w:val="left"/>
      <w:pPr>
        <w:tabs>
          <w:tab w:val="num" w:pos="1440"/>
        </w:tabs>
        <w:ind w:left="1440" w:hanging="360"/>
      </w:pPr>
    </w:lvl>
  </w:abstractNum>
  <w:abstractNum w:abstractNumId="2">
    <w:nsid w:val="FFFFFF7E"/>
    <w:multiLevelType w:val="singleLevel"/>
    <w:tmpl w:val="C19E430A"/>
    <w:lvl w:ilvl="0">
      <w:start w:val="1"/>
      <w:numFmt w:val="decimal"/>
      <w:lvlText w:val="%1."/>
      <w:lvlJc w:val="left"/>
      <w:pPr>
        <w:tabs>
          <w:tab w:val="num" w:pos="1080"/>
        </w:tabs>
        <w:ind w:left="1080" w:hanging="360"/>
      </w:pPr>
    </w:lvl>
  </w:abstractNum>
  <w:abstractNum w:abstractNumId="3">
    <w:nsid w:val="FFFFFF7F"/>
    <w:multiLevelType w:val="singleLevel"/>
    <w:tmpl w:val="20C6C952"/>
    <w:lvl w:ilvl="0">
      <w:start w:val="1"/>
      <w:numFmt w:val="decimal"/>
      <w:lvlText w:val="%1."/>
      <w:lvlJc w:val="left"/>
      <w:pPr>
        <w:tabs>
          <w:tab w:val="num" w:pos="720"/>
        </w:tabs>
        <w:ind w:left="720" w:hanging="360"/>
      </w:pPr>
    </w:lvl>
  </w:abstractNum>
  <w:abstractNum w:abstractNumId="4">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2A46C7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FFC25A4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75E5B4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72F819E8"/>
    <w:lvl w:ilvl="0">
      <w:start w:val="1"/>
      <w:numFmt w:val="decimal"/>
      <w:lvlText w:val="%1."/>
      <w:lvlJc w:val="left"/>
      <w:pPr>
        <w:ind w:left="1080" w:hanging="360"/>
      </w:pPr>
      <w:rPr>
        <w:rFonts w:hint="default"/>
      </w:rPr>
    </w:lvl>
  </w:abstractNum>
  <w:abstractNum w:abstractNumId="9">
    <w:nsid w:val="FFFFFF89"/>
    <w:multiLevelType w:val="singleLevel"/>
    <w:tmpl w:val="C97C334C"/>
    <w:lvl w:ilvl="0">
      <w:start w:val="1"/>
      <w:numFmt w:val="bullet"/>
      <w:lvlText w:val=""/>
      <w:lvlJc w:val="left"/>
      <w:pPr>
        <w:tabs>
          <w:tab w:val="num" w:pos="360"/>
        </w:tabs>
        <w:ind w:left="360" w:hanging="360"/>
      </w:pPr>
      <w:rPr>
        <w:rFonts w:ascii="Symbol" w:hAnsi="Symbol" w:hint="default"/>
      </w:rPr>
    </w:lvl>
  </w:abstractNum>
  <w:abstractNum w:abstractNumId="10">
    <w:nsid w:val="2C190004"/>
    <w:multiLevelType w:val="hybridMultilevel"/>
    <w:tmpl w:val="84A4F6C8"/>
    <w:lvl w:ilvl="0" w:tplc="1C7E5174">
      <w:start w:val="1"/>
      <w:numFmt w:val="bullet"/>
      <w:lvlText w:val=""/>
      <w:lvlJc w:val="left"/>
      <w:pPr>
        <w:tabs>
          <w:tab w:val="num" w:pos="720"/>
        </w:tabs>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D17F77"/>
    <w:multiLevelType w:val="hybridMultilevel"/>
    <w:tmpl w:val="9580ED58"/>
    <w:lvl w:ilvl="0" w:tplc="4CFE388A">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E5A12DF"/>
    <w:multiLevelType w:val="hybridMultilevel"/>
    <w:tmpl w:val="71A2CDB0"/>
    <w:lvl w:ilvl="0" w:tplc="0B96F930">
      <w:start w:val="1"/>
      <w:numFmt w:val="lowerLetter"/>
      <w:lvlText w:val="(%1)"/>
      <w:lvlJc w:val="left"/>
      <w:pPr>
        <w:ind w:left="900" w:hanging="5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0385202"/>
    <w:multiLevelType w:val="hybridMultilevel"/>
    <w:tmpl w:val="C13A5756"/>
    <w:lvl w:ilvl="0" w:tplc="EFC0596C">
      <w:start w:val="1"/>
      <w:numFmt w:val="decimal"/>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8"/>
  </w:num>
  <w:num w:numId="3">
    <w:abstractNumId w:val="9"/>
  </w:num>
  <w:num w:numId="4">
    <w:abstractNumId w:val="8"/>
    <w:lvlOverride w:ilvl="0">
      <w:lvl w:ilvl="0">
        <w:start w:val="1"/>
        <w:numFmt w:val="decimal"/>
        <w:lvlText w:val="%1."/>
        <w:lvlJc w:val="left"/>
        <w:pPr>
          <w:tabs>
            <w:tab w:val="num" w:pos="1080"/>
          </w:tabs>
          <w:ind w:left="1080" w:hanging="360"/>
        </w:pPr>
        <w:rPr>
          <w:rFonts w:hint="default"/>
        </w:rPr>
      </w:lvl>
    </w:lvlOverride>
  </w:num>
  <w:num w:numId="5">
    <w:abstractNumId w:val="10"/>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8"/>
    <w:lvlOverride w:ilvl="0">
      <w:startOverride w:val="1"/>
    </w:lvlOverride>
  </w:num>
  <w:num w:numId="15">
    <w:abstractNumId w:val="8"/>
  </w:num>
  <w:num w:numId="16">
    <w:abstractNumId w:val="13"/>
  </w:num>
  <w:num w:numId="17">
    <w:abstractNumId w:val="12"/>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316"/>
    <w:rsid w:val="00015F91"/>
    <w:rsid w:val="0002065E"/>
    <w:rsid w:val="00023687"/>
    <w:rsid w:val="000639C8"/>
    <w:rsid w:val="00080A0C"/>
    <w:rsid w:val="00082AC9"/>
    <w:rsid w:val="000854DF"/>
    <w:rsid w:val="000A6791"/>
    <w:rsid w:val="000B1978"/>
    <w:rsid w:val="000D797C"/>
    <w:rsid w:val="000E13E2"/>
    <w:rsid w:val="000E474E"/>
    <w:rsid w:val="000F0C10"/>
    <w:rsid w:val="000F3406"/>
    <w:rsid w:val="001151A1"/>
    <w:rsid w:val="001259BF"/>
    <w:rsid w:val="00137E05"/>
    <w:rsid w:val="0017745C"/>
    <w:rsid w:val="001E5921"/>
    <w:rsid w:val="001F3D61"/>
    <w:rsid w:val="00236868"/>
    <w:rsid w:val="00252560"/>
    <w:rsid w:val="00253949"/>
    <w:rsid w:val="00274D88"/>
    <w:rsid w:val="00293630"/>
    <w:rsid w:val="002A45EA"/>
    <w:rsid w:val="002A79C3"/>
    <w:rsid w:val="002F47F4"/>
    <w:rsid w:val="00371BC5"/>
    <w:rsid w:val="00373FE7"/>
    <w:rsid w:val="003B6EA5"/>
    <w:rsid w:val="003C6AC0"/>
    <w:rsid w:val="003F5041"/>
    <w:rsid w:val="003F7928"/>
    <w:rsid w:val="00464D84"/>
    <w:rsid w:val="0047130E"/>
    <w:rsid w:val="004973DE"/>
    <w:rsid w:val="00534F58"/>
    <w:rsid w:val="005368E5"/>
    <w:rsid w:val="00567C91"/>
    <w:rsid w:val="005C700A"/>
    <w:rsid w:val="005D08D2"/>
    <w:rsid w:val="0061165E"/>
    <w:rsid w:val="00640464"/>
    <w:rsid w:val="006476F4"/>
    <w:rsid w:val="00663862"/>
    <w:rsid w:val="00670A4D"/>
    <w:rsid w:val="006746F1"/>
    <w:rsid w:val="00695D35"/>
    <w:rsid w:val="0069770F"/>
    <w:rsid w:val="006B723D"/>
    <w:rsid w:val="006D1310"/>
    <w:rsid w:val="006E2C2D"/>
    <w:rsid w:val="006E4838"/>
    <w:rsid w:val="006F55CE"/>
    <w:rsid w:val="00704248"/>
    <w:rsid w:val="007210BA"/>
    <w:rsid w:val="00732D07"/>
    <w:rsid w:val="007B745D"/>
    <w:rsid w:val="007C3C63"/>
    <w:rsid w:val="007D7995"/>
    <w:rsid w:val="007D7B64"/>
    <w:rsid w:val="008031B4"/>
    <w:rsid w:val="00817E03"/>
    <w:rsid w:val="00824381"/>
    <w:rsid w:val="00843A65"/>
    <w:rsid w:val="00895CFA"/>
    <w:rsid w:val="008B4167"/>
    <w:rsid w:val="00906F12"/>
    <w:rsid w:val="00914CE9"/>
    <w:rsid w:val="00937E1D"/>
    <w:rsid w:val="0098503E"/>
    <w:rsid w:val="00994335"/>
    <w:rsid w:val="00A37307"/>
    <w:rsid w:val="00A37ED3"/>
    <w:rsid w:val="00A51EAB"/>
    <w:rsid w:val="00A52B21"/>
    <w:rsid w:val="00A6214C"/>
    <w:rsid w:val="00B659C5"/>
    <w:rsid w:val="00B95751"/>
    <w:rsid w:val="00B9576D"/>
    <w:rsid w:val="00B96E6B"/>
    <w:rsid w:val="00BE0EBF"/>
    <w:rsid w:val="00BF02F5"/>
    <w:rsid w:val="00BF5DE3"/>
    <w:rsid w:val="00BF76F5"/>
    <w:rsid w:val="00C3534D"/>
    <w:rsid w:val="00C36694"/>
    <w:rsid w:val="00C6088A"/>
    <w:rsid w:val="00C86A64"/>
    <w:rsid w:val="00C973AE"/>
    <w:rsid w:val="00CD476F"/>
    <w:rsid w:val="00D25815"/>
    <w:rsid w:val="00D3001F"/>
    <w:rsid w:val="00D52877"/>
    <w:rsid w:val="00D7152F"/>
    <w:rsid w:val="00D94316"/>
    <w:rsid w:val="00DA3FF5"/>
    <w:rsid w:val="00DB6676"/>
    <w:rsid w:val="00DC47DE"/>
    <w:rsid w:val="00DF4213"/>
    <w:rsid w:val="00E0215E"/>
    <w:rsid w:val="00E1012D"/>
    <w:rsid w:val="00E12095"/>
    <w:rsid w:val="00E31EE6"/>
    <w:rsid w:val="00E51E98"/>
    <w:rsid w:val="00E85052"/>
    <w:rsid w:val="00E86FA3"/>
    <w:rsid w:val="00EA6785"/>
    <w:rsid w:val="00EB11E2"/>
    <w:rsid w:val="00EE7D2B"/>
    <w:rsid w:val="00EF439B"/>
    <w:rsid w:val="00F00A8B"/>
    <w:rsid w:val="00F0316C"/>
    <w:rsid w:val="00F145CA"/>
    <w:rsid w:val="00F33B83"/>
    <w:rsid w:val="00F423D7"/>
    <w:rsid w:val="00FA6EE2"/>
    <w:rsid w:val="00FB214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7B64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666660" w:themeColor="text2" w:themeTint="BF"/>
        <w:sz w:val="24"/>
        <w:szCs w:val="24"/>
        <w:lang w:val="en-US" w:eastAsia="ja-JP" w:bidi="ar-SA"/>
      </w:rPr>
    </w:rPrDefault>
    <w:pPrDefault>
      <w:pPr>
        <w:spacing w:after="360" w:line="264"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60"/>
      <w:contextualSpacing/>
      <w:outlineLvl w:val="0"/>
    </w:pPr>
    <w:rPr>
      <w:rFonts w:asciiTheme="majorHAnsi" w:eastAsiaTheme="majorEastAsia" w:hAnsiTheme="majorHAnsi" w:cstheme="majorBidi"/>
      <w:b/>
      <w:color w:val="454541" w:themeColor="text2" w:themeTint="E6"/>
      <w:sz w:val="44"/>
      <w:szCs w:val="32"/>
    </w:rPr>
  </w:style>
  <w:style w:type="paragraph" w:styleId="Heading2">
    <w:name w:val="heading 2"/>
    <w:basedOn w:val="Normal"/>
    <w:next w:val="Normal"/>
    <w:link w:val="Heading2Char"/>
    <w:uiPriority w:val="9"/>
    <w:unhideWhenUsed/>
    <w:qFormat/>
    <w:rsid w:val="0098503E"/>
    <w:pPr>
      <w:keepNext/>
      <w:keepLines/>
      <w:spacing w:before="40" w:after="0"/>
      <w:outlineLvl w:val="1"/>
    </w:pPr>
    <w:rPr>
      <w:rFonts w:asciiTheme="majorHAnsi" w:eastAsiaTheme="majorEastAsia" w:hAnsiTheme="majorHAnsi" w:cstheme="majorBidi"/>
      <w:color w:val="BF5B00" w:themeColor="accent1" w:themeShade="BF"/>
      <w:sz w:val="26"/>
      <w:szCs w:val="26"/>
    </w:rPr>
  </w:style>
  <w:style w:type="paragraph" w:styleId="Heading4">
    <w:name w:val="heading 4"/>
    <w:basedOn w:val="Normal"/>
    <w:next w:val="Normal"/>
    <w:uiPriority w:val="9"/>
    <w:semiHidden/>
    <w:unhideWhenUsed/>
    <w:qFormat/>
    <w:pPr>
      <w:keepNext/>
      <w:keepLines/>
      <w:spacing w:before="340" w:after="120"/>
      <w:contextualSpacing/>
      <w:outlineLvl w:val="3"/>
    </w:pPr>
    <w:rPr>
      <w:rFonts w:asciiTheme="majorHAnsi" w:eastAsiaTheme="majorEastAsia" w:hAnsiTheme="majorHAnsi" w:cstheme="majorBidi"/>
      <w:iCs/>
      <w:color w:val="FF7A00" w:themeColor="accent1"/>
    </w:rPr>
  </w:style>
  <w:style w:type="paragraph" w:styleId="Heading5">
    <w:name w:val="heading 5"/>
    <w:basedOn w:val="Normal"/>
    <w:next w:val="Normal"/>
    <w:link w:val="Heading5Char"/>
    <w:uiPriority w:val="9"/>
    <w:semiHidden/>
    <w:unhideWhenUsed/>
    <w:qFormat/>
    <w:pPr>
      <w:keepNext/>
      <w:keepLines/>
      <w:spacing w:before="340" w:after="120"/>
      <w:contextualSpacing/>
      <w:outlineLvl w:val="4"/>
    </w:pPr>
    <w:rPr>
      <w:rFonts w:asciiTheme="majorHAnsi" w:eastAsiaTheme="majorEastAsia" w:hAnsiTheme="majorHAnsi" w:cstheme="majorBidi"/>
      <w:i/>
      <w:color w:val="FF7A00" w:themeColor="accent1"/>
    </w:rPr>
  </w:style>
  <w:style w:type="paragraph" w:styleId="Heading6">
    <w:name w:val="heading 6"/>
    <w:basedOn w:val="Normal"/>
    <w:next w:val="Normal"/>
    <w:link w:val="Heading6Char"/>
    <w:uiPriority w:val="9"/>
    <w:semiHidden/>
    <w:unhideWhenUsed/>
    <w:qFormat/>
    <w:pPr>
      <w:keepNext/>
      <w:keepLines/>
      <w:spacing w:before="340" w:after="120"/>
      <w:contextualSpacing/>
      <w:outlineLvl w:val="5"/>
    </w:pPr>
    <w:rPr>
      <w:rFonts w:asciiTheme="majorHAnsi" w:eastAsiaTheme="majorEastAsia" w:hAnsiTheme="majorHAnsi" w:cstheme="majorBidi"/>
      <w:b/>
      <w:color w:val="FF7A00" w:themeColor="accent1"/>
      <w:sz w:val="20"/>
    </w:rPr>
  </w:style>
  <w:style w:type="paragraph" w:styleId="Heading7">
    <w:name w:val="heading 7"/>
    <w:basedOn w:val="Normal"/>
    <w:next w:val="Normal"/>
    <w:link w:val="Heading7Char"/>
    <w:uiPriority w:val="9"/>
    <w:semiHidden/>
    <w:unhideWhenUsed/>
    <w:qFormat/>
    <w:pPr>
      <w:keepNext/>
      <w:keepLines/>
      <w:spacing w:before="340" w:after="120"/>
      <w:contextualSpacing/>
      <w:outlineLvl w:val="6"/>
    </w:pPr>
    <w:rPr>
      <w:rFonts w:asciiTheme="majorHAnsi" w:eastAsiaTheme="majorEastAsia" w:hAnsiTheme="majorHAnsi" w:cstheme="majorBidi"/>
      <w:b/>
      <w:i/>
      <w:iCs/>
      <w:color w:val="FF7A00" w:themeColor="accent1"/>
      <w:sz w:val="20"/>
    </w:rPr>
  </w:style>
  <w:style w:type="paragraph" w:styleId="Heading8">
    <w:name w:val="heading 8"/>
    <w:basedOn w:val="Normal"/>
    <w:next w:val="Normal"/>
    <w:link w:val="Heading8Char"/>
    <w:uiPriority w:val="9"/>
    <w:semiHidden/>
    <w:unhideWhenUsed/>
    <w:qFormat/>
    <w:pPr>
      <w:keepNext/>
      <w:keepLines/>
      <w:spacing w:before="340" w:after="120"/>
      <w:contextualSpacing/>
      <w:outlineLvl w:val="7"/>
    </w:pPr>
    <w:rPr>
      <w:rFonts w:asciiTheme="majorHAnsi" w:eastAsiaTheme="majorEastAsia" w:hAnsiTheme="majorHAnsi" w:cstheme="majorBidi"/>
      <w:color w:val="FF7A00" w:themeColor="accent1"/>
      <w:sz w:val="20"/>
      <w:szCs w:val="21"/>
    </w:rPr>
  </w:style>
  <w:style w:type="paragraph" w:styleId="Heading9">
    <w:name w:val="heading 9"/>
    <w:basedOn w:val="Normal"/>
    <w:next w:val="Normal"/>
    <w:link w:val="Heading9Char"/>
    <w:uiPriority w:val="9"/>
    <w:semiHidden/>
    <w:unhideWhenUsed/>
    <w:qFormat/>
    <w:pPr>
      <w:keepNext/>
      <w:keepLines/>
      <w:spacing w:before="340" w:after="120"/>
      <w:contextualSpacing/>
      <w:outlineLvl w:val="8"/>
    </w:pPr>
    <w:rPr>
      <w:rFonts w:asciiTheme="majorHAnsi" w:eastAsiaTheme="majorEastAsia" w:hAnsiTheme="majorHAnsi" w:cstheme="majorBidi"/>
      <w:i/>
      <w:iCs/>
      <w:color w:val="FF7A00" w:themeColor="accent1"/>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pPr>
      <w:pBdr>
        <w:bottom w:val="single" w:sz="48" w:space="22" w:color="FF7A00" w:themeColor="accent1"/>
      </w:pBdr>
      <w:spacing w:after="400" w:line="240" w:lineRule="auto"/>
      <w:contextualSpacing/>
    </w:pPr>
    <w:rPr>
      <w:rFonts w:asciiTheme="majorHAnsi" w:eastAsiaTheme="majorEastAsia" w:hAnsiTheme="majorHAnsi" w:cstheme="majorBidi"/>
      <w:b/>
      <w:color w:val="454541" w:themeColor="text2" w:themeTint="E6"/>
      <w:kern w:val="28"/>
      <w:sz w:val="60"/>
      <w:szCs w:val="56"/>
    </w:rPr>
  </w:style>
  <w:style w:type="character" w:customStyle="1" w:styleId="TitleChar">
    <w:name w:val="Title Char"/>
    <w:basedOn w:val="DefaultParagraphFont"/>
    <w:link w:val="Title"/>
    <w:uiPriority w:val="1"/>
    <w:rPr>
      <w:rFonts w:asciiTheme="majorHAnsi" w:eastAsiaTheme="majorEastAsia" w:hAnsiTheme="majorHAnsi" w:cstheme="majorBidi"/>
      <w:b/>
      <w:color w:val="454541" w:themeColor="text2" w:themeTint="E6"/>
      <w:kern w:val="28"/>
      <w:sz w:val="60"/>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454541" w:themeColor="text2" w:themeTint="E6"/>
      <w:sz w:val="44"/>
      <w:szCs w:val="3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FF7A00" w:themeColor="accent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FF7A00"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FF7A00"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FF7A00" w:themeColor="accent1"/>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FF7A00" w:themeColor="accent1"/>
      <w:sz w:val="20"/>
      <w:szCs w:val="21"/>
    </w:rPr>
  </w:style>
  <w:style w:type="paragraph" w:styleId="Subtitle">
    <w:name w:val="Subtitle"/>
    <w:basedOn w:val="Normal"/>
    <w:link w:val="SubtitleChar"/>
    <w:uiPriority w:val="11"/>
    <w:semiHidden/>
    <w:unhideWhenUsed/>
    <w:qFormat/>
    <w:pPr>
      <w:numPr>
        <w:ilvl w:val="1"/>
      </w:numPr>
      <w:spacing w:after="480"/>
      <w:contextualSpacing/>
    </w:pPr>
    <w:rPr>
      <w:rFonts w:eastAsiaTheme="minorEastAsia"/>
      <w:color w:val="FF7A00" w:themeColor="accent1"/>
      <w:sz w:val="34"/>
      <w:szCs w:val="22"/>
    </w:rPr>
  </w:style>
  <w:style w:type="character" w:customStyle="1" w:styleId="SubtitleChar">
    <w:name w:val="Subtitle Char"/>
    <w:basedOn w:val="DefaultParagraphFont"/>
    <w:link w:val="Subtitle"/>
    <w:uiPriority w:val="11"/>
    <w:semiHidden/>
    <w:rPr>
      <w:rFonts w:eastAsiaTheme="minorEastAsia"/>
      <w:color w:val="FF7A00" w:themeColor="accent1"/>
      <w:sz w:val="34"/>
      <w:szCs w:val="22"/>
    </w:rPr>
  </w:style>
  <w:style w:type="character" w:styleId="SubtleEmphasis">
    <w:name w:val="Subtle Emphasis"/>
    <w:basedOn w:val="DefaultParagraphFont"/>
    <w:uiPriority w:val="19"/>
    <w:semiHidden/>
    <w:unhideWhenUsed/>
    <w:qFormat/>
    <w:rPr>
      <w:i/>
      <w:iCs/>
      <w:color w:val="666660" w:themeColor="text2" w:themeTint="BF"/>
    </w:rPr>
  </w:style>
  <w:style w:type="character" w:styleId="IntenseEmphasis">
    <w:name w:val="Intense Emphasis"/>
    <w:basedOn w:val="DefaultParagraphFont"/>
    <w:uiPriority w:val="21"/>
    <w:semiHidden/>
    <w:unhideWhenUsed/>
    <w:qFormat/>
    <w:rPr>
      <w:b/>
      <w:i/>
      <w:iCs/>
      <w:color w:val="454541" w:themeColor="text2" w:themeTint="E6"/>
    </w:rPr>
  </w:style>
  <w:style w:type="character" w:styleId="Strong">
    <w:name w:val="Strong"/>
    <w:basedOn w:val="DefaultParagraphFont"/>
    <w:uiPriority w:val="22"/>
    <w:semiHidden/>
    <w:unhideWhenUsed/>
    <w:qFormat/>
    <w:rPr>
      <w:b/>
      <w:bCs/>
      <w:color w:val="666660" w:themeColor="text2" w:themeTint="BF"/>
    </w:rPr>
  </w:style>
  <w:style w:type="paragraph" w:styleId="Quote">
    <w:name w:val="Quote"/>
    <w:basedOn w:val="Normal"/>
    <w:next w:val="Normal"/>
    <w:link w:val="QuoteChar"/>
    <w:uiPriority w:val="29"/>
    <w:semiHidden/>
    <w:unhideWhenUsed/>
    <w:qFormat/>
    <w:pPr>
      <w:spacing w:before="320" w:after="320"/>
    </w:pPr>
    <w:rPr>
      <w:i/>
      <w:iCs/>
      <w:sz w:val="34"/>
    </w:rPr>
  </w:style>
  <w:style w:type="character" w:customStyle="1" w:styleId="QuoteChar">
    <w:name w:val="Quote Char"/>
    <w:basedOn w:val="DefaultParagraphFont"/>
    <w:link w:val="Quote"/>
    <w:uiPriority w:val="29"/>
    <w:semiHidden/>
    <w:rPr>
      <w:i/>
      <w:iCs/>
      <w:sz w:val="34"/>
    </w:rPr>
  </w:style>
  <w:style w:type="paragraph" w:styleId="IntenseQuote">
    <w:name w:val="Intense Quote"/>
    <w:basedOn w:val="Normal"/>
    <w:next w:val="Normal"/>
    <w:link w:val="IntenseQuoteChar"/>
    <w:uiPriority w:val="30"/>
    <w:semiHidden/>
    <w:unhideWhenUsed/>
    <w:qFormat/>
    <w:pPr>
      <w:spacing w:before="320" w:after="320"/>
    </w:pPr>
    <w:rPr>
      <w:b/>
      <w:i/>
      <w:iCs/>
      <w:color w:val="454541" w:themeColor="text2" w:themeTint="E6"/>
      <w:sz w:val="34"/>
    </w:rPr>
  </w:style>
  <w:style w:type="character" w:customStyle="1" w:styleId="IntenseQuoteChar">
    <w:name w:val="Intense Quote Char"/>
    <w:basedOn w:val="DefaultParagraphFont"/>
    <w:link w:val="IntenseQuote"/>
    <w:uiPriority w:val="30"/>
    <w:semiHidden/>
    <w:rPr>
      <w:b/>
      <w:i/>
      <w:iCs/>
      <w:color w:val="454541" w:themeColor="text2" w:themeTint="E6"/>
      <w:sz w:val="34"/>
    </w:rPr>
  </w:style>
  <w:style w:type="character" w:styleId="SubtleReference">
    <w:name w:val="Subtle Reference"/>
    <w:basedOn w:val="DefaultParagraphFont"/>
    <w:uiPriority w:val="31"/>
    <w:semiHidden/>
    <w:unhideWhenUsed/>
    <w:qFormat/>
    <w:rPr>
      <w:caps/>
      <w:smallCaps w:val="0"/>
      <w:color w:val="666660" w:themeColor="text2" w:themeTint="BF"/>
    </w:rPr>
  </w:style>
  <w:style w:type="character" w:styleId="IntenseReference">
    <w:name w:val="Intense Reference"/>
    <w:basedOn w:val="DefaultParagraphFont"/>
    <w:uiPriority w:val="32"/>
    <w:semiHidden/>
    <w:unhideWhenUsed/>
    <w:qFormat/>
    <w:rPr>
      <w:b/>
      <w:bCs/>
      <w:caps/>
      <w:smallCaps w:val="0"/>
      <w:color w:val="666660" w:themeColor="text2" w:themeTint="BF"/>
      <w:spacing w:val="0"/>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BookTitle">
    <w:name w:val="Book Title"/>
    <w:basedOn w:val="DefaultParagraphFont"/>
    <w:uiPriority w:val="33"/>
    <w:semiHidden/>
    <w:unhideWhenUsed/>
    <w:rPr>
      <w:b w:val="0"/>
      <w:bCs/>
      <w:i w:val="0"/>
      <w:iCs/>
      <w:spacing w:val="0"/>
      <w:u w:val="single"/>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NormalWeb">
    <w:name w:val="Normal (Web)"/>
    <w:basedOn w:val="Normal"/>
    <w:uiPriority w:val="99"/>
    <w:semiHidden/>
    <w:unhideWhenUsed/>
    <w:rsid w:val="0098503E"/>
    <w:pPr>
      <w:spacing w:before="100" w:beforeAutospacing="1" w:after="100" w:afterAutospacing="1" w:line="240" w:lineRule="auto"/>
    </w:pPr>
    <w:rPr>
      <w:rFonts w:ascii="Times New Roman" w:hAnsi="Times New Roman" w:cs="Times New Roman"/>
      <w:color w:val="auto"/>
      <w:lang w:eastAsia="ko-KR"/>
    </w:rPr>
  </w:style>
  <w:style w:type="character" w:customStyle="1" w:styleId="apple-converted-space">
    <w:name w:val="apple-converted-space"/>
    <w:basedOn w:val="DefaultParagraphFont"/>
    <w:rsid w:val="0098503E"/>
  </w:style>
  <w:style w:type="character" w:customStyle="1" w:styleId="Heading2Char">
    <w:name w:val="Heading 2 Char"/>
    <w:basedOn w:val="DefaultParagraphFont"/>
    <w:link w:val="Heading2"/>
    <w:uiPriority w:val="9"/>
    <w:rsid w:val="0098503E"/>
    <w:rPr>
      <w:rFonts w:asciiTheme="majorHAnsi" w:eastAsiaTheme="majorEastAsia" w:hAnsiTheme="majorHAnsi" w:cstheme="majorBidi"/>
      <w:color w:val="BF5B00" w:themeColor="accent1" w:themeShade="BF"/>
      <w:sz w:val="26"/>
      <w:szCs w:val="26"/>
    </w:rPr>
  </w:style>
  <w:style w:type="paragraph" w:styleId="ListParagraph">
    <w:name w:val="List Paragraph"/>
    <w:basedOn w:val="Normal"/>
    <w:uiPriority w:val="34"/>
    <w:unhideWhenUsed/>
    <w:qFormat/>
    <w:rsid w:val="00A37307"/>
    <w:pPr>
      <w:ind w:left="720"/>
      <w:contextualSpacing/>
    </w:pPr>
  </w:style>
  <w:style w:type="character" w:styleId="Hyperlink">
    <w:name w:val="Hyperlink"/>
    <w:basedOn w:val="DefaultParagraphFont"/>
    <w:uiPriority w:val="99"/>
    <w:unhideWhenUsed/>
    <w:rsid w:val="00236868"/>
    <w:rPr>
      <w:color w:val="34B6C3"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104249">
      <w:bodyDiv w:val="1"/>
      <w:marLeft w:val="0"/>
      <w:marRight w:val="0"/>
      <w:marTop w:val="0"/>
      <w:marBottom w:val="0"/>
      <w:divBdr>
        <w:top w:val="none" w:sz="0" w:space="0" w:color="auto"/>
        <w:left w:val="none" w:sz="0" w:space="0" w:color="auto"/>
        <w:bottom w:val="none" w:sz="0" w:space="0" w:color="auto"/>
        <w:right w:val="none" w:sz="0" w:space="0" w:color="auto"/>
      </w:divBdr>
    </w:div>
    <w:div w:id="860897918">
      <w:bodyDiv w:val="1"/>
      <w:marLeft w:val="0"/>
      <w:marRight w:val="0"/>
      <w:marTop w:val="0"/>
      <w:marBottom w:val="0"/>
      <w:divBdr>
        <w:top w:val="none" w:sz="0" w:space="0" w:color="auto"/>
        <w:left w:val="none" w:sz="0" w:space="0" w:color="auto"/>
        <w:bottom w:val="none" w:sz="0" w:space="0" w:color="auto"/>
        <w:right w:val="none" w:sz="0" w:space="0" w:color="auto"/>
      </w:divBdr>
    </w:div>
    <w:div w:id="888958808">
      <w:bodyDiv w:val="1"/>
      <w:marLeft w:val="0"/>
      <w:marRight w:val="0"/>
      <w:marTop w:val="0"/>
      <w:marBottom w:val="0"/>
      <w:divBdr>
        <w:top w:val="none" w:sz="0" w:space="0" w:color="auto"/>
        <w:left w:val="none" w:sz="0" w:space="0" w:color="auto"/>
        <w:bottom w:val="none" w:sz="0" w:space="0" w:color="auto"/>
        <w:right w:val="none" w:sz="0" w:space="0" w:color="auto"/>
      </w:divBdr>
    </w:div>
    <w:div w:id="136586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9.png"/><Relationship Id="rId21" Type="http://schemas.openxmlformats.org/officeDocument/2006/relationships/hyperlink" Target="https://www.youtube.com/watch?v=0D7OwYp6ZEc" TargetMode="External"/><Relationship Id="rId22" Type="http://schemas.openxmlformats.org/officeDocument/2006/relationships/image" Target="media/image10.png"/><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s://www.youtube.com/watch?v=33QT7xohUvI" TargetMode="External"/><Relationship Id="rId16" Type="http://schemas.openxmlformats.org/officeDocument/2006/relationships/hyperlink" Target="https://www.youtube.com/watch?v=X0TtgwQT0lE" TargetMode="External"/><Relationship Id="rId17" Type="http://schemas.openxmlformats.org/officeDocument/2006/relationships/hyperlink" Target="http://md5encryption.com/" TargetMode="External"/><Relationship Id="rId18" Type="http://schemas.openxmlformats.org/officeDocument/2006/relationships/hyperlink" Target="http://www.fastsum.com/rfc1321.php" TargetMode="External"/><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jaedukseo/Library/Containers/com.microsoft.Word/Data/Library/Caches/4105/TM10002069/Write%20a%20Journal.dotx" TargetMode="External"/></Relationships>
</file>

<file path=word/theme/theme1.xml><?xml version="1.0" encoding="utf-8"?>
<a:theme xmlns:a="http://schemas.openxmlformats.org/drawingml/2006/main" name="Office Theme">
  <a:themeElements>
    <a:clrScheme name="Journal">
      <a:dk1>
        <a:sysClr val="windowText" lastClr="000000"/>
      </a:dk1>
      <a:lt1>
        <a:sysClr val="window" lastClr="FFFFFF"/>
      </a:lt1>
      <a:dk2>
        <a:srgbClr val="31312E"/>
      </a:dk2>
      <a:lt2>
        <a:srgbClr val="FDFBF9"/>
      </a:lt2>
      <a:accent1>
        <a:srgbClr val="FF7A00"/>
      </a:accent1>
      <a:accent2>
        <a:srgbClr val="FF6275"/>
      </a:accent2>
      <a:accent3>
        <a:srgbClr val="9CC346"/>
      </a:accent3>
      <a:accent4>
        <a:srgbClr val="A96EB6"/>
      </a:accent4>
      <a:accent5>
        <a:srgbClr val="F89A4A"/>
      </a:accent5>
      <a:accent6>
        <a:srgbClr val="E7D364"/>
      </a:accent6>
      <a:hlink>
        <a:srgbClr val="34B6C3"/>
      </a:hlink>
      <a:folHlink>
        <a:srgbClr val="A96EB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57ED6AF-70A2-DE40-A663-305C6D663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Write a Journal.dotx</Template>
  <TotalTime>93</TotalTime>
  <Pages>10</Pages>
  <Words>895</Words>
  <Characters>5107</Characters>
  <Application>Microsoft Macintosh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Jae Seo</dc:creator>
  <cp:keywords/>
  <dc:description/>
  <cp:lastModifiedBy>Jae Seo</cp:lastModifiedBy>
  <cp:revision>94</cp:revision>
  <dcterms:created xsi:type="dcterms:W3CDTF">2016-10-30T23:11:00Z</dcterms:created>
  <dcterms:modified xsi:type="dcterms:W3CDTF">2016-11-04T16:44:00Z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TF10002001</vt:lpwstr>
  </property>
</Properties>
</file>