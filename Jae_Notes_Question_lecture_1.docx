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3926F9" w14:paraId="0995D932" w14:textId="77777777">
        <w:tc>
          <w:tcPr>
            <w:tcW w:w="965" w:type="dxa"/>
            <w:shd w:val="clear" w:color="auto" w:fill="3A3A3A" w:themeFill="text2"/>
          </w:tcPr>
          <w:p w14:paraId="0E14740F" w14:textId="77777777" w:rsidR="003926F9" w:rsidRDefault="003926F9">
            <w:pPr>
              <w:spacing w:before="260"/>
            </w:pPr>
          </w:p>
        </w:tc>
        <w:tc>
          <w:tcPr>
            <w:tcW w:w="518" w:type="dxa"/>
          </w:tcPr>
          <w:p w14:paraId="41B51E92" w14:textId="77777777" w:rsidR="003926F9" w:rsidRDefault="003926F9">
            <w:pPr>
              <w:spacing w:before="260"/>
            </w:pPr>
          </w:p>
        </w:tc>
        <w:tc>
          <w:tcPr>
            <w:tcW w:w="8581" w:type="dxa"/>
          </w:tcPr>
          <w:p w14:paraId="5C629214" w14:textId="77777777" w:rsidR="003926F9" w:rsidRDefault="00D96CBF" w:rsidP="00D96CBF">
            <w:pPr>
              <w:pStyle w:val="Title"/>
              <w:tabs>
                <w:tab w:val="left" w:pos="3360"/>
              </w:tabs>
            </w:pPr>
            <w:r>
              <w:t>CPS 633 – note questions</w:t>
            </w:r>
          </w:p>
          <w:p w14:paraId="4C8AF2EA" w14:textId="77777777" w:rsidR="003926F9" w:rsidRDefault="00D96CBF" w:rsidP="00D96CBF">
            <w:pPr>
              <w:pStyle w:val="Subtitle"/>
              <w:tabs>
                <w:tab w:val="left" w:pos="3000"/>
              </w:tabs>
            </w:pPr>
            <w:r>
              <w:t xml:space="preserve">Jae </w:t>
            </w:r>
            <w:proofErr w:type="spellStart"/>
            <w:r>
              <w:t>Duk</w:t>
            </w:r>
            <w:proofErr w:type="spellEnd"/>
            <w:r>
              <w:t xml:space="preserve"> Seo</w:t>
            </w:r>
          </w:p>
        </w:tc>
      </w:tr>
    </w:tbl>
    <w:p w14:paraId="54BA1301" w14:textId="77777777" w:rsidR="003926F9" w:rsidRDefault="003926F9">
      <w:pPr>
        <w:pStyle w:val="Date"/>
      </w:pPr>
    </w:p>
    <w:p w14:paraId="0177DDEA" w14:textId="3E7CDDE0" w:rsidR="003926F9" w:rsidRDefault="00D96CBF">
      <w:pPr>
        <w:pStyle w:val="Heading1"/>
      </w:pPr>
      <w:r>
        <w:t>Lecture 1</w:t>
      </w:r>
      <w:r w:rsidR="0015782A">
        <w:t xml:space="preserve"> </w:t>
      </w:r>
      <w:r w:rsidR="0038599A">
        <w:t>–</w:t>
      </w:r>
      <w:r w:rsidR="0015782A">
        <w:t xml:space="preserve"> </w:t>
      </w:r>
      <w:r w:rsidR="0038599A">
        <w:t>intro to security</w:t>
      </w:r>
    </w:p>
    <w:p w14:paraId="3D93365A" w14:textId="759ABFCE" w:rsidR="003926F9" w:rsidRDefault="007F17C9" w:rsidP="00F4736F">
      <w:pPr>
        <w:pStyle w:val="ListParagraph"/>
        <w:numPr>
          <w:ilvl w:val="0"/>
          <w:numId w:val="11"/>
        </w:numPr>
      </w:pPr>
      <w:r>
        <w:t>What is computer security and how can we determine a value of asset?</w:t>
      </w:r>
    </w:p>
    <w:p w14:paraId="24FF6A38" w14:textId="1B5EF3E3" w:rsidR="007F17C9" w:rsidRDefault="00A063FD" w:rsidP="00F4736F">
      <w:pPr>
        <w:pStyle w:val="ListParagraph"/>
        <w:numPr>
          <w:ilvl w:val="0"/>
          <w:numId w:val="11"/>
        </w:numPr>
      </w:pPr>
      <w:r>
        <w:t>What are the 2 question that we must ask when detecting potential harm to an asset.</w:t>
      </w:r>
    </w:p>
    <w:p w14:paraId="53CDCDA3" w14:textId="681147C9" w:rsidR="0052468C" w:rsidRDefault="0052468C" w:rsidP="00F4736F">
      <w:pPr>
        <w:pStyle w:val="ListParagraph"/>
        <w:numPr>
          <w:ilvl w:val="0"/>
          <w:numId w:val="11"/>
        </w:numPr>
      </w:pPr>
      <w:r>
        <w:t xml:space="preserve">When do we do non – malicious attack? Difference between the direct attack and advance persistent </w:t>
      </w:r>
      <w:r w:rsidR="000B2616">
        <w:t>attack</w:t>
      </w:r>
      <w:r>
        <w:t xml:space="preserve">? </w:t>
      </w:r>
    </w:p>
    <w:p w14:paraId="2054D5BE" w14:textId="496316BC" w:rsidR="00F732FC" w:rsidRDefault="0052468C" w:rsidP="00F4736F">
      <w:pPr>
        <w:pStyle w:val="ListParagraph"/>
        <w:numPr>
          <w:ilvl w:val="0"/>
          <w:numId w:val="11"/>
        </w:numPr>
      </w:pPr>
      <w:r>
        <w:t xml:space="preserve"> </w:t>
      </w:r>
      <w:r w:rsidR="00B35F7D">
        <w:t xml:space="preserve">Why do we use framework and what does framework </w:t>
      </w:r>
      <w:r w:rsidR="004A495F">
        <w:t>provide</w:t>
      </w:r>
      <w:r w:rsidR="00B35F7D">
        <w:t xml:space="preserve"> </w:t>
      </w:r>
      <w:r w:rsidR="00994C94">
        <w:t>us?</w:t>
      </w:r>
    </w:p>
    <w:p w14:paraId="73E3733D" w14:textId="45748F39" w:rsidR="004A495F" w:rsidRDefault="00E850EB" w:rsidP="00F4736F">
      <w:pPr>
        <w:pStyle w:val="ListParagraph"/>
        <w:numPr>
          <w:ilvl w:val="0"/>
          <w:numId w:val="11"/>
        </w:numPr>
      </w:pPr>
      <w:r>
        <w:t xml:space="preserve">What 3 things attacker need? And what is risk management used for, also what is residual </w:t>
      </w:r>
      <w:r w:rsidR="00563720">
        <w:t>risk</w:t>
      </w:r>
      <w:r>
        <w:t>?</w:t>
      </w:r>
    </w:p>
    <w:p w14:paraId="54E75110" w14:textId="7963DE80" w:rsidR="00E017C0" w:rsidRDefault="00563720" w:rsidP="00F4736F">
      <w:pPr>
        <w:pStyle w:val="ListParagraph"/>
        <w:numPr>
          <w:ilvl w:val="0"/>
          <w:numId w:val="11"/>
        </w:numPr>
      </w:pPr>
      <w:r>
        <w:t xml:space="preserve">What </w:t>
      </w:r>
      <w:r w:rsidR="00C43442">
        <w:t xml:space="preserve">are some </w:t>
      </w:r>
      <w:r w:rsidR="00035DD7">
        <w:t xml:space="preserve">functions of basic risk management module? </w:t>
      </w:r>
    </w:p>
    <w:p w14:paraId="58380D52" w14:textId="0D497E93" w:rsidR="00035DD7" w:rsidRDefault="004925CF" w:rsidP="00F4736F">
      <w:pPr>
        <w:pStyle w:val="ListParagraph"/>
        <w:numPr>
          <w:ilvl w:val="0"/>
          <w:numId w:val="11"/>
        </w:numPr>
      </w:pPr>
      <w:r>
        <w:t xml:space="preserve">In today’s computer security what are the control aspect </w:t>
      </w:r>
      <w:r w:rsidR="005072D2">
        <w:t>exist</w:t>
      </w:r>
      <w:r>
        <w:t xml:space="preserve">? </w:t>
      </w:r>
    </w:p>
    <w:p w14:paraId="578997E1" w14:textId="549481B5" w:rsidR="005072D2" w:rsidRDefault="005072D2" w:rsidP="00F4736F">
      <w:pPr>
        <w:pStyle w:val="ListParagraph"/>
        <w:numPr>
          <w:ilvl w:val="0"/>
          <w:numId w:val="11"/>
        </w:numPr>
      </w:pPr>
      <w:r>
        <w:t>Why do we need to know different type of threat? What does it help us?</w:t>
      </w:r>
    </w:p>
    <w:p w14:paraId="4383B68E" w14:textId="4F057EEA" w:rsidR="008C360D" w:rsidRDefault="00E3270D" w:rsidP="00F4736F">
      <w:pPr>
        <w:pStyle w:val="ListParagraph"/>
        <w:numPr>
          <w:ilvl w:val="0"/>
          <w:numId w:val="11"/>
        </w:numPr>
      </w:pPr>
      <w:r>
        <w:t xml:space="preserve">There are </w:t>
      </w:r>
      <w:r w:rsidR="00C95120">
        <w:t>major five method of computer security – name all of them.</w:t>
      </w:r>
    </w:p>
    <w:p w14:paraId="4113D583" w14:textId="602ED967" w:rsidR="006C0987" w:rsidRDefault="006C0987" w:rsidP="00F4736F">
      <w:pPr>
        <w:pStyle w:val="ListParagraph"/>
        <w:numPr>
          <w:ilvl w:val="0"/>
          <w:numId w:val="11"/>
        </w:numPr>
      </w:pPr>
      <w:r>
        <w:t xml:space="preserve"> What are policies and procedures – how can we achieve this? Example of physical control? </w:t>
      </w:r>
    </w:p>
    <w:p w14:paraId="02388D4D" w14:textId="429ABFC6" w:rsidR="00023770" w:rsidRDefault="00023770" w:rsidP="00F4736F">
      <w:pPr>
        <w:pStyle w:val="ListParagraph"/>
        <w:numPr>
          <w:ilvl w:val="0"/>
          <w:numId w:val="11"/>
        </w:numPr>
      </w:pPr>
      <w:r>
        <w:t>Today control network has 7 elements that are important to security. Name and describe each of them.</w:t>
      </w:r>
    </w:p>
    <w:p w14:paraId="5D7382B3" w14:textId="585288C0" w:rsidR="00947872" w:rsidRDefault="00947872" w:rsidP="00947872">
      <w:pPr>
        <w:pStyle w:val="ListParagraph"/>
        <w:numPr>
          <w:ilvl w:val="0"/>
          <w:numId w:val="11"/>
        </w:numPr>
      </w:pPr>
      <w:r>
        <w:t xml:space="preserve">In network security three more aspect of security gets added, what are these and describe them. </w:t>
      </w:r>
    </w:p>
    <w:p w14:paraId="1923C99F" w14:textId="77777777" w:rsidR="00EA1A16" w:rsidRDefault="00452BB9" w:rsidP="00947872">
      <w:pPr>
        <w:pStyle w:val="ListParagraph"/>
        <w:numPr>
          <w:ilvl w:val="0"/>
          <w:numId w:val="11"/>
        </w:numPr>
      </w:pPr>
      <w:r>
        <w:t>Interception, modification, fabrication, repudiation of origin, and interception – describe each of them.</w:t>
      </w:r>
    </w:p>
    <w:p w14:paraId="2BAE49D0" w14:textId="18EDFED4" w:rsidR="00947872" w:rsidRDefault="00EA1A16" w:rsidP="00947872">
      <w:pPr>
        <w:pStyle w:val="ListParagraph"/>
        <w:numPr>
          <w:ilvl w:val="0"/>
          <w:numId w:val="11"/>
        </w:numPr>
      </w:pPr>
      <w:r>
        <w:lastRenderedPageBreak/>
        <w:t>Example of encryption, s/w control, h/w control. What does encryption protect among CIA triad?</w:t>
      </w:r>
      <w:r w:rsidR="00452BB9">
        <w:t xml:space="preserve"> </w:t>
      </w:r>
    </w:p>
    <w:p w14:paraId="7428EC6C" w14:textId="61B31A73" w:rsidR="009E51CD" w:rsidRDefault="00F616EB" w:rsidP="00947872">
      <w:pPr>
        <w:pStyle w:val="ListParagraph"/>
        <w:numPr>
          <w:ilvl w:val="0"/>
          <w:numId w:val="11"/>
        </w:numPr>
      </w:pPr>
      <w:r>
        <w:t xml:space="preserve">When does each CIA fail? (Interception, modification, fabrication </w:t>
      </w:r>
      <w:proofErr w:type="spellStart"/>
      <w:r>
        <w:t>etc</w:t>
      </w:r>
      <w:proofErr w:type="spellEnd"/>
      <w:r>
        <w:t>…)</w:t>
      </w:r>
    </w:p>
    <w:p w14:paraId="190DA17D" w14:textId="5AA87A70" w:rsidR="00B508C2" w:rsidRDefault="00D51D2D" w:rsidP="00947872">
      <w:pPr>
        <w:pStyle w:val="ListParagraph"/>
        <w:numPr>
          <w:ilvl w:val="0"/>
          <w:numId w:val="11"/>
        </w:numPr>
      </w:pPr>
      <w:r>
        <w:t>Why do we need to redefine the C property?</w:t>
      </w:r>
    </w:p>
    <w:p w14:paraId="0E4DD31B" w14:textId="0C6E0D68" w:rsidR="00D51D2D" w:rsidRDefault="00D51D2D" w:rsidP="00947872">
      <w:pPr>
        <w:pStyle w:val="ListParagraph"/>
        <w:numPr>
          <w:ilvl w:val="0"/>
          <w:numId w:val="11"/>
        </w:numPr>
      </w:pPr>
      <w:r>
        <w:t xml:space="preserve">Example of integrity failures, and can the meaning of integrity change? </w:t>
      </w:r>
    </w:p>
    <w:p w14:paraId="60952CA3" w14:textId="4DD2DE52" w:rsidR="00F43FFC" w:rsidRDefault="00F43FFC" w:rsidP="00947872">
      <w:pPr>
        <w:pStyle w:val="ListParagraph"/>
        <w:numPr>
          <w:ilvl w:val="0"/>
          <w:numId w:val="11"/>
        </w:numPr>
      </w:pPr>
      <w:r>
        <w:t>For A property, when do we say that A have failed?</w:t>
      </w:r>
    </w:p>
    <w:p w14:paraId="55DE5795" w14:textId="05F7DF68" w:rsidR="00F43FFC" w:rsidRDefault="00321A50" w:rsidP="00947872">
      <w:pPr>
        <w:pStyle w:val="ListParagraph"/>
        <w:numPr>
          <w:ilvl w:val="0"/>
          <w:numId w:val="11"/>
        </w:numPr>
      </w:pPr>
      <w:r>
        <w:t>What are some attacks on CIA? – Example of each attack and tell which among the CIA triad have failed.</w:t>
      </w:r>
    </w:p>
    <w:p w14:paraId="24A4035C" w14:textId="184E1C17" w:rsidR="00C2342F" w:rsidRDefault="008C7EEA" w:rsidP="00947872">
      <w:pPr>
        <w:pStyle w:val="ListParagraph"/>
        <w:numPr>
          <w:ilvl w:val="0"/>
          <w:numId w:val="11"/>
        </w:numPr>
      </w:pPr>
      <w:r>
        <w:t xml:space="preserve">Four principal of computer security, name them and describe them. </w:t>
      </w:r>
    </w:p>
    <w:p w14:paraId="079852F5" w14:textId="77777777" w:rsidR="00C2342F" w:rsidRDefault="00C2342F">
      <w:r>
        <w:br w:type="page"/>
      </w:r>
    </w:p>
    <w:p w14:paraId="79B3481C" w14:textId="07596B9C" w:rsidR="00C2342F" w:rsidRDefault="00EC2B1F" w:rsidP="00C2342F">
      <w:pPr>
        <w:pStyle w:val="Heading1"/>
      </w:pPr>
      <w:r>
        <w:lastRenderedPageBreak/>
        <w:t>Lecture 1</w:t>
      </w:r>
      <w:r w:rsidR="00AB10B4">
        <w:t xml:space="preserve"> – soltions</w:t>
      </w:r>
    </w:p>
    <w:p w14:paraId="18833C7E" w14:textId="6D2C615A" w:rsidR="001E237D" w:rsidRDefault="003C14F1" w:rsidP="00202631">
      <w:pPr>
        <w:pStyle w:val="ListParagraph"/>
        <w:numPr>
          <w:ilvl w:val="0"/>
          <w:numId w:val="12"/>
        </w:numPr>
      </w:pPr>
      <w:r>
        <w:t>Computer security is</w:t>
      </w:r>
      <w:r w:rsidR="00C25A25">
        <w:t xml:space="preserve"> protection of assets (such as h/w, s/w and even people)</w:t>
      </w:r>
      <w:r w:rsidR="002B58C7">
        <w:t>.</w:t>
      </w:r>
      <w:r w:rsidR="000B54FD">
        <w:t xml:space="preserve"> And the way to determine a value depends on the perspective of the security implementer.</w:t>
      </w:r>
      <w:r w:rsidR="00784A96">
        <w:t xml:space="preserve"> The assets can be anything, such as h/w and s/w or other things.</w:t>
      </w:r>
      <w:r w:rsidR="00D16999">
        <w:t xml:space="preserve"> But </w:t>
      </w:r>
      <w:proofErr w:type="gramStart"/>
      <w:r w:rsidR="00D16999">
        <w:t>there</w:t>
      </w:r>
      <w:proofErr w:type="gramEnd"/>
      <w:r w:rsidR="00D16999">
        <w:t xml:space="preserve"> value can be determined in anyway – depends on the</w:t>
      </w:r>
      <w:r w:rsidR="002022DC">
        <w:t xml:space="preserve"> perception of the security goal and targeted security goals.</w:t>
      </w:r>
      <w:r w:rsidR="00A63647">
        <w:rPr>
          <w:noProof/>
          <w:lang w:eastAsia="ko-KR"/>
        </w:rPr>
        <w:drawing>
          <wp:inline distT="0" distB="0" distL="0" distR="0" wp14:anchorId="3AEA714C" wp14:editId="3D9D0417">
            <wp:extent cx="5451475" cy="3930015"/>
            <wp:effectExtent l="0" t="0" r="9525" b="6985"/>
            <wp:docPr id="1" name="Picture 1" descr="../../../../Screen%20Shot%202016-11-02%20at%206.33.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2%20at%206.33.08%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1475" cy="3930015"/>
                    </a:xfrm>
                    <a:prstGeom prst="rect">
                      <a:avLst/>
                    </a:prstGeom>
                    <a:noFill/>
                    <a:ln>
                      <a:noFill/>
                    </a:ln>
                  </pic:spPr>
                </pic:pic>
              </a:graphicData>
            </a:graphic>
          </wp:inline>
        </w:drawing>
      </w:r>
      <w:r w:rsidR="00A63647">
        <w:rPr>
          <w:noProof/>
          <w:lang w:eastAsia="ko-KR"/>
        </w:rPr>
        <w:drawing>
          <wp:inline distT="0" distB="0" distL="0" distR="0" wp14:anchorId="7B125030" wp14:editId="799F3E77">
            <wp:extent cx="5451475" cy="1503680"/>
            <wp:effectExtent l="0" t="0" r="9525" b="0"/>
            <wp:docPr id="2" name="Picture 2" descr="../../../../Screen%20Shot%202016-11-02%20at%206.3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02%20at%206.33.15%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1475" cy="1503680"/>
                    </a:xfrm>
                    <a:prstGeom prst="rect">
                      <a:avLst/>
                    </a:prstGeom>
                    <a:noFill/>
                    <a:ln>
                      <a:noFill/>
                    </a:ln>
                  </pic:spPr>
                </pic:pic>
              </a:graphicData>
            </a:graphic>
          </wp:inline>
        </w:drawing>
      </w:r>
    </w:p>
    <w:p w14:paraId="5A9F98EE" w14:textId="77777777" w:rsidR="00A63647" w:rsidRDefault="00A63647" w:rsidP="00A63647">
      <w:pPr>
        <w:pStyle w:val="ListParagraph"/>
      </w:pPr>
    </w:p>
    <w:p w14:paraId="65B10EA6" w14:textId="77777777" w:rsidR="00A63647" w:rsidRDefault="00A63647" w:rsidP="00A63647">
      <w:pPr>
        <w:pStyle w:val="ListParagraph"/>
      </w:pPr>
    </w:p>
    <w:p w14:paraId="28361DC4" w14:textId="47A331AF" w:rsidR="00A63647" w:rsidRDefault="004A52ED" w:rsidP="00A63647">
      <w:pPr>
        <w:pStyle w:val="ListParagraph"/>
        <w:numPr>
          <w:ilvl w:val="0"/>
          <w:numId w:val="12"/>
        </w:numPr>
      </w:pPr>
      <w:r>
        <w:lastRenderedPageBreak/>
        <w:t>Who are the ones that can cause harm to our asset and in what way can they cause harm to our assets.</w:t>
      </w:r>
      <w:r w:rsidR="0014032E">
        <w:t xml:space="preserve"> What can they cause.</w:t>
      </w:r>
      <w:r w:rsidR="0014032E">
        <w:rPr>
          <w:noProof/>
          <w:lang w:eastAsia="ko-KR"/>
        </w:rPr>
        <w:drawing>
          <wp:inline distT="0" distB="0" distL="0" distR="0" wp14:anchorId="21347192" wp14:editId="41AE449B">
            <wp:extent cx="5442585" cy="1090295"/>
            <wp:effectExtent l="0" t="0" r="0" b="1905"/>
            <wp:docPr id="3" name="Picture 3" descr="../../../../Screen%20Shot%202016-11-02%20at%206.3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02%20at%206.34.42%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2585" cy="1090295"/>
                    </a:xfrm>
                    <a:prstGeom prst="rect">
                      <a:avLst/>
                    </a:prstGeom>
                    <a:noFill/>
                    <a:ln>
                      <a:noFill/>
                    </a:ln>
                  </pic:spPr>
                </pic:pic>
              </a:graphicData>
            </a:graphic>
          </wp:inline>
        </w:drawing>
      </w:r>
    </w:p>
    <w:p w14:paraId="38C7449F" w14:textId="01AB6774" w:rsidR="004B6F2C" w:rsidRDefault="00EA259D" w:rsidP="00A63647">
      <w:pPr>
        <w:pStyle w:val="ListParagraph"/>
        <w:numPr>
          <w:ilvl w:val="0"/>
          <w:numId w:val="12"/>
        </w:numPr>
      </w:pPr>
      <w:r>
        <w:t xml:space="preserve">We perfume non – malicious attacks when we wish to test the system out, for example a developer might want to find a security flaw in their program. And they will </w:t>
      </w:r>
      <w:proofErr w:type="gramStart"/>
      <w:r>
        <w:t>tried</w:t>
      </w:r>
      <w:proofErr w:type="gramEnd"/>
      <w:r>
        <w:t xml:space="preserve"> to hack their own system. Or try to penetrate their own program. </w:t>
      </w:r>
      <w:r w:rsidR="00A71B80">
        <w:br/>
        <w:t xml:space="preserve">Also, difference between the direct attack and Advance persistent attack is, APT – are more well prepared and funded attacks, sometimes even countries </w:t>
      </w:r>
      <w:r w:rsidR="001029CB">
        <w:t>sponsor</w:t>
      </w:r>
      <w:r w:rsidR="00A71B80">
        <w:t xml:space="preserve"> them. </w:t>
      </w:r>
      <w:r w:rsidR="001029CB">
        <w:rPr>
          <w:noProof/>
          <w:lang w:eastAsia="ko-KR"/>
        </w:rPr>
        <w:drawing>
          <wp:inline distT="0" distB="0" distL="0" distR="0" wp14:anchorId="24301DC1" wp14:editId="28B87CF5">
            <wp:extent cx="5451475" cy="3112770"/>
            <wp:effectExtent l="0" t="0" r="9525" b="11430"/>
            <wp:docPr id="4" name="Picture 4" descr="../../../../Screen%20Shot%202016-11-02%20at%206.3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02%20at%206.37.26%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1475" cy="3112770"/>
                    </a:xfrm>
                    <a:prstGeom prst="rect">
                      <a:avLst/>
                    </a:prstGeom>
                    <a:noFill/>
                    <a:ln>
                      <a:noFill/>
                    </a:ln>
                  </pic:spPr>
                </pic:pic>
              </a:graphicData>
            </a:graphic>
          </wp:inline>
        </w:drawing>
      </w:r>
    </w:p>
    <w:p w14:paraId="27AC8976" w14:textId="77777777" w:rsidR="004B6F2C" w:rsidRDefault="004B6F2C">
      <w:r>
        <w:br w:type="page"/>
      </w:r>
    </w:p>
    <w:p w14:paraId="4E49D634" w14:textId="6C63D7B7" w:rsidR="005825E7" w:rsidRDefault="00994C94" w:rsidP="00A63647">
      <w:pPr>
        <w:pStyle w:val="ListParagraph"/>
        <w:numPr>
          <w:ilvl w:val="0"/>
          <w:numId w:val="12"/>
        </w:numPr>
      </w:pPr>
      <w:r>
        <w:lastRenderedPageBreak/>
        <w:t>Why do we use framework and what does framework provide us?</w:t>
      </w:r>
    </w:p>
    <w:p w14:paraId="2472BA65" w14:textId="10CE5E1D" w:rsidR="00994C94" w:rsidRDefault="00994C94" w:rsidP="00994C94">
      <w:pPr>
        <w:pStyle w:val="ListParagraph"/>
        <w:numPr>
          <w:ilvl w:val="0"/>
          <w:numId w:val="14"/>
        </w:numPr>
      </w:pPr>
      <w:r>
        <w:t xml:space="preserve">We use security frame works since, </w:t>
      </w:r>
      <w:r w:rsidR="00F56D2C">
        <w:t>they describe us on how the assets can be attacked in what way.</w:t>
      </w:r>
      <w:r w:rsidR="00F570A9">
        <w:t xml:space="preserve"> Also, tells us how to counter attack those </w:t>
      </w:r>
      <w:r w:rsidR="00596D50">
        <w:t>attacks</w:t>
      </w:r>
      <w:r w:rsidR="00F570A9">
        <w:t>.</w:t>
      </w:r>
      <w:r w:rsidR="00596D50">
        <w:rPr>
          <w:noProof/>
          <w:lang w:eastAsia="ko-KR"/>
        </w:rPr>
        <w:drawing>
          <wp:inline distT="0" distB="0" distL="0" distR="0" wp14:anchorId="1AFFC646" wp14:editId="0FE17984">
            <wp:extent cx="5451475" cy="3086100"/>
            <wp:effectExtent l="0" t="0" r="9525" b="12700"/>
            <wp:docPr id="5" name="Picture 5" descr="../../../../Screen%20Shot%202016-11-02%20at%206.3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02%20at%206.39.18%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1475" cy="3086100"/>
                    </a:xfrm>
                    <a:prstGeom prst="rect">
                      <a:avLst/>
                    </a:prstGeom>
                    <a:noFill/>
                    <a:ln>
                      <a:noFill/>
                    </a:ln>
                  </pic:spPr>
                </pic:pic>
              </a:graphicData>
            </a:graphic>
          </wp:inline>
        </w:drawing>
      </w:r>
    </w:p>
    <w:p w14:paraId="3247D2F6" w14:textId="064147A0" w:rsidR="0052503E" w:rsidRDefault="00994C94" w:rsidP="00994C94">
      <w:pPr>
        <w:pStyle w:val="ListParagraph"/>
        <w:numPr>
          <w:ilvl w:val="0"/>
          <w:numId w:val="12"/>
        </w:numPr>
      </w:pPr>
      <w:r>
        <w:t>What 3 things attacker need? And what is risk management used for, also what is residual risk?</w:t>
      </w:r>
      <w:r w:rsidR="00600C02">
        <w:br/>
        <w:t>-</w:t>
      </w:r>
      <w:r w:rsidR="00600C02">
        <w:tab/>
        <w:t xml:space="preserve">MOM – motivation, </w:t>
      </w:r>
      <w:r w:rsidR="00AC0F96">
        <w:t>opportunity</w:t>
      </w:r>
      <w:r w:rsidR="00600C02">
        <w:t>, and method.</w:t>
      </w:r>
      <w:r w:rsidR="009F2E56">
        <w:t xml:space="preserve"> We use risk management to weight which assets to protect and which one to leave out. (Setting priories) </w:t>
      </w:r>
      <w:r w:rsidR="00CE6FDD">
        <w:t>Take into account, the seriousness of the attack</w:t>
      </w:r>
      <w:r w:rsidR="00FC4288">
        <w:t xml:space="preserve"> and our</w:t>
      </w:r>
      <w:r w:rsidR="00AD3574">
        <w:t xml:space="preserve"> ability to protect it.</w:t>
      </w:r>
      <w:r w:rsidR="006B02AD">
        <w:t xml:space="preserve"> The risk that we cannot control is residual risk.</w:t>
      </w:r>
      <w:r w:rsidR="00167C45">
        <w:rPr>
          <w:noProof/>
          <w:lang w:eastAsia="ko-KR"/>
        </w:rPr>
        <w:lastRenderedPageBreak/>
        <w:drawing>
          <wp:inline distT="0" distB="0" distL="0" distR="0" wp14:anchorId="783F4BDC" wp14:editId="3E3CFAE6">
            <wp:extent cx="5442585" cy="2901315"/>
            <wp:effectExtent l="0" t="0" r="0" b="0"/>
            <wp:docPr id="6" name="Picture 6" descr="../../../../Screen%20Shot%202016-11-02%20at%206.4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02%20at%206.42.36%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2585" cy="2901315"/>
                    </a:xfrm>
                    <a:prstGeom prst="rect">
                      <a:avLst/>
                    </a:prstGeom>
                    <a:noFill/>
                    <a:ln>
                      <a:noFill/>
                    </a:ln>
                  </pic:spPr>
                </pic:pic>
              </a:graphicData>
            </a:graphic>
          </wp:inline>
        </w:drawing>
      </w:r>
      <w:r w:rsidR="00167C45">
        <w:rPr>
          <w:noProof/>
          <w:lang w:eastAsia="ko-KR"/>
        </w:rPr>
        <w:drawing>
          <wp:inline distT="0" distB="0" distL="0" distR="0" wp14:anchorId="44D4B4FC" wp14:editId="20D5BFD7">
            <wp:extent cx="5451475" cy="3877310"/>
            <wp:effectExtent l="0" t="0" r="9525" b="8890"/>
            <wp:docPr id="7" name="Picture 7" descr="../../../../Screen%20Shot%202016-11-02%20at%206.42.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02%20at%206.42.41%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1475" cy="3877310"/>
                    </a:xfrm>
                    <a:prstGeom prst="rect">
                      <a:avLst/>
                    </a:prstGeom>
                    <a:noFill/>
                    <a:ln>
                      <a:noFill/>
                    </a:ln>
                  </pic:spPr>
                </pic:pic>
              </a:graphicData>
            </a:graphic>
          </wp:inline>
        </w:drawing>
      </w:r>
      <w:r w:rsidR="0052503E">
        <w:br/>
      </w:r>
    </w:p>
    <w:p w14:paraId="066C5D3B" w14:textId="23EC992C" w:rsidR="00994C94" w:rsidRDefault="0052503E" w:rsidP="0052503E">
      <w:r>
        <w:br w:type="page"/>
      </w:r>
    </w:p>
    <w:p w14:paraId="0874E94F" w14:textId="5AB9DCFA" w:rsidR="00994C94" w:rsidRDefault="00994C94" w:rsidP="00994C94">
      <w:pPr>
        <w:pStyle w:val="ListParagraph"/>
        <w:numPr>
          <w:ilvl w:val="0"/>
          <w:numId w:val="12"/>
        </w:numPr>
      </w:pPr>
      <w:r>
        <w:lastRenderedPageBreak/>
        <w:t xml:space="preserve">What are some functions of basic risk management module? </w:t>
      </w:r>
      <w:r w:rsidR="00BF0748">
        <w:br/>
        <w:t>-</w:t>
      </w:r>
      <w:r w:rsidR="00BF0748">
        <w:tab/>
        <w:t xml:space="preserve">Some functionality of the basic risk management includes calculating the value of an asset. This is what we talked about in the above, questions. When determining the value of an asset, we can use the risk management module to estimate the value of an asset. </w:t>
      </w:r>
      <w:r w:rsidR="00AA04FC">
        <w:rPr>
          <w:noProof/>
          <w:lang w:eastAsia="ko-KR"/>
        </w:rPr>
        <w:drawing>
          <wp:inline distT="0" distB="0" distL="0" distR="0" wp14:anchorId="23D2F93D" wp14:editId="126F8123">
            <wp:extent cx="5442585" cy="3481705"/>
            <wp:effectExtent l="0" t="0" r="0" b="0"/>
            <wp:docPr id="8" name="Picture 8" descr="../../../../Screen%20Shot%202016-11-02%20at%206.46.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1-02%20at%206.46.4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2585" cy="3481705"/>
                    </a:xfrm>
                    <a:prstGeom prst="rect">
                      <a:avLst/>
                    </a:prstGeom>
                    <a:noFill/>
                    <a:ln>
                      <a:noFill/>
                    </a:ln>
                  </pic:spPr>
                </pic:pic>
              </a:graphicData>
            </a:graphic>
          </wp:inline>
        </w:drawing>
      </w:r>
    </w:p>
    <w:p w14:paraId="0827292F" w14:textId="1B9D761E" w:rsidR="00994C94" w:rsidRDefault="00994C94" w:rsidP="00994C94">
      <w:pPr>
        <w:pStyle w:val="ListParagraph"/>
        <w:numPr>
          <w:ilvl w:val="0"/>
          <w:numId w:val="12"/>
        </w:numPr>
      </w:pPr>
      <w:r>
        <w:t xml:space="preserve">In today’s computer security what are the control aspect exist? </w:t>
      </w:r>
      <w:r w:rsidR="008C5D02">
        <w:br/>
        <w:t xml:space="preserve">- </w:t>
      </w:r>
      <w:r w:rsidR="005B5604">
        <w:t xml:space="preserve">Protect (confidentiality, integrity, </w:t>
      </w:r>
      <w:r w:rsidR="003A5C06">
        <w:t>availability</w:t>
      </w:r>
      <w:r w:rsidR="005B5604">
        <w:t>)</w:t>
      </w:r>
      <w:r w:rsidR="008C5D02">
        <w:tab/>
      </w:r>
      <w:r w:rsidR="008C5D02">
        <w:br/>
        <w:t>-</w:t>
      </w:r>
      <w:r w:rsidR="003A5C06">
        <w:t xml:space="preserve"> </w:t>
      </w:r>
      <w:r w:rsidR="005052E1">
        <w:t xml:space="preserve">Kind of threat (non/malicious, human or not, </w:t>
      </w:r>
      <w:r w:rsidR="00136A79">
        <w:t>in/direct</w:t>
      </w:r>
      <w:r w:rsidR="005052E1">
        <w:t>)</w:t>
      </w:r>
      <w:r w:rsidR="008C5D02">
        <w:br/>
      </w:r>
      <w:r w:rsidR="008C5D02">
        <w:lastRenderedPageBreak/>
        <w:t>-</w:t>
      </w:r>
      <w:r w:rsidR="00D34F59">
        <w:t xml:space="preserve"> Control Type (physical, procedural, technical)</w:t>
      </w:r>
      <w:r w:rsidR="00915BC0">
        <w:rPr>
          <w:noProof/>
          <w:lang w:eastAsia="ko-KR"/>
        </w:rPr>
        <w:drawing>
          <wp:inline distT="0" distB="0" distL="0" distR="0" wp14:anchorId="229F8F1F" wp14:editId="140EECC1">
            <wp:extent cx="5442585" cy="3244215"/>
            <wp:effectExtent l="0" t="0" r="0" b="6985"/>
            <wp:docPr id="9" name="Picture 9" descr="../../../../Screen%20Shot%202016-11-02%20at%206.48.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1-02%20at%206.48.3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2585" cy="3244215"/>
                    </a:xfrm>
                    <a:prstGeom prst="rect">
                      <a:avLst/>
                    </a:prstGeom>
                    <a:noFill/>
                    <a:ln>
                      <a:noFill/>
                    </a:ln>
                  </pic:spPr>
                </pic:pic>
              </a:graphicData>
            </a:graphic>
          </wp:inline>
        </w:drawing>
      </w:r>
    </w:p>
    <w:p w14:paraId="6163AD5D" w14:textId="4236CCE1" w:rsidR="00994C94" w:rsidRDefault="00994C94" w:rsidP="00994C94">
      <w:pPr>
        <w:pStyle w:val="ListParagraph"/>
        <w:numPr>
          <w:ilvl w:val="0"/>
          <w:numId w:val="12"/>
        </w:numPr>
      </w:pPr>
      <w:r>
        <w:t>Why do we need to know different type of threat? What does it help us?</w:t>
      </w:r>
      <w:r w:rsidR="00686389">
        <w:br/>
        <w:t>-</w:t>
      </w:r>
      <w:r w:rsidR="00686389">
        <w:tab/>
      </w:r>
      <w:r w:rsidR="00CE126C">
        <w:t>Different kind of threats need different kind of control to counter measure them. So better knowledge regarding the type of threats will lead to better protection.</w:t>
      </w:r>
      <w:r w:rsidR="00110299">
        <w:rPr>
          <w:noProof/>
          <w:lang w:eastAsia="ko-KR"/>
        </w:rPr>
        <w:drawing>
          <wp:inline distT="0" distB="0" distL="0" distR="0" wp14:anchorId="21B2352A" wp14:editId="046C1A3A">
            <wp:extent cx="5451475" cy="492125"/>
            <wp:effectExtent l="0" t="0" r="9525" b="0"/>
            <wp:docPr id="10" name="Picture 10" descr="../../../../Screen%20Shot%202016-11-02%20at%206.5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1-02%20at%206.50.4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1475" cy="492125"/>
                    </a:xfrm>
                    <a:prstGeom prst="rect">
                      <a:avLst/>
                    </a:prstGeom>
                    <a:noFill/>
                    <a:ln>
                      <a:noFill/>
                    </a:ln>
                  </pic:spPr>
                </pic:pic>
              </a:graphicData>
            </a:graphic>
          </wp:inline>
        </w:drawing>
      </w:r>
    </w:p>
    <w:p w14:paraId="4D8A39C2" w14:textId="351307D6" w:rsidR="00994C94" w:rsidRDefault="00994C94" w:rsidP="000F6403">
      <w:pPr>
        <w:pStyle w:val="ListParagraph"/>
        <w:numPr>
          <w:ilvl w:val="0"/>
          <w:numId w:val="12"/>
        </w:numPr>
      </w:pPr>
      <w:r>
        <w:t>There are major five method of computer security – name all of them.</w:t>
      </w:r>
      <w:r w:rsidR="000F6403">
        <w:br/>
        <w:t>-</w:t>
      </w:r>
      <w:r w:rsidR="00820B3B">
        <w:t xml:space="preserve"> Encryption </w:t>
      </w:r>
      <w:r w:rsidR="00256740">
        <w:t>– Converting plaintext into cipher text (</w:t>
      </w:r>
      <w:r w:rsidR="0009408C">
        <w:t>CIA</w:t>
      </w:r>
      <w:r w:rsidR="00256740">
        <w:t>)</w:t>
      </w:r>
      <w:r w:rsidR="000F6403">
        <w:br/>
        <w:t>-</w:t>
      </w:r>
      <w:r w:rsidR="00820B3B">
        <w:t xml:space="preserve"> S/W control</w:t>
      </w:r>
      <w:r w:rsidR="00400D33">
        <w:t xml:space="preserve"> </w:t>
      </w:r>
      <w:r w:rsidR="0009408C">
        <w:t>–</w:t>
      </w:r>
      <w:r w:rsidR="00400D33">
        <w:t xml:space="preserve"> </w:t>
      </w:r>
      <w:r w:rsidR="0009408C">
        <w:t>Operating System, Third party software</w:t>
      </w:r>
      <w:r w:rsidR="000F6403">
        <w:br/>
        <w:t>-</w:t>
      </w:r>
      <w:r w:rsidR="00820B3B">
        <w:t xml:space="preserve"> H/W control</w:t>
      </w:r>
      <w:r w:rsidR="00400D33">
        <w:t xml:space="preserve"> </w:t>
      </w:r>
      <w:r w:rsidR="000F11EA">
        <w:t>–</w:t>
      </w:r>
      <w:r w:rsidR="00400D33">
        <w:t xml:space="preserve"> </w:t>
      </w:r>
      <w:r w:rsidR="000F11EA">
        <w:t xml:space="preserve">Locks Cables </w:t>
      </w:r>
      <w:proofErr w:type="spellStart"/>
      <w:r w:rsidR="000F11EA">
        <w:t>etc</w:t>
      </w:r>
      <w:proofErr w:type="spellEnd"/>
      <w:r w:rsidR="000F11EA">
        <w:t>…</w:t>
      </w:r>
      <w:r w:rsidR="000F6403">
        <w:br/>
        <w:t>-</w:t>
      </w:r>
      <w:r w:rsidR="00820B3B">
        <w:t xml:space="preserve"> Policy/Procedure </w:t>
      </w:r>
      <w:r w:rsidR="000F11EA">
        <w:t>– Policy (What people can/cannot do) procedure (how to achieve that policy.)</w:t>
      </w:r>
      <w:r w:rsidR="000F6403">
        <w:br/>
        <w:t>-</w:t>
      </w:r>
      <w:r w:rsidR="0051226D">
        <w:t xml:space="preserve"> Physical Control </w:t>
      </w:r>
      <w:r w:rsidR="009C3B4F">
        <w:t xml:space="preserve">– human guards, wall, locks </w:t>
      </w:r>
      <w:proofErr w:type="spellStart"/>
      <w:r w:rsidR="009C3B4F">
        <w:t>etc</w:t>
      </w:r>
      <w:proofErr w:type="spellEnd"/>
      <w:r w:rsidR="009C3B4F">
        <w:t>….</w:t>
      </w:r>
      <w:r w:rsidR="005067A3">
        <w:rPr>
          <w:noProof/>
          <w:lang w:eastAsia="ko-KR"/>
        </w:rPr>
        <w:lastRenderedPageBreak/>
        <w:drawing>
          <wp:inline distT="0" distB="0" distL="0" distR="0" wp14:anchorId="218434F9" wp14:editId="3D56FEC0">
            <wp:extent cx="5451475" cy="3006725"/>
            <wp:effectExtent l="0" t="0" r="9525" b="0"/>
            <wp:docPr id="11" name="Picture 11" descr="../../../../Screen%20Shot%202016-11-02%20at%206.55.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1-02%20at%206.55.11%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1475" cy="3006725"/>
                    </a:xfrm>
                    <a:prstGeom prst="rect">
                      <a:avLst/>
                    </a:prstGeom>
                    <a:noFill/>
                    <a:ln>
                      <a:noFill/>
                    </a:ln>
                  </pic:spPr>
                </pic:pic>
              </a:graphicData>
            </a:graphic>
          </wp:inline>
        </w:drawing>
      </w:r>
      <w:r w:rsidR="005067A3">
        <w:br/>
        <w:t>For detail info about each,</w:t>
      </w:r>
      <w:r w:rsidR="00C2466A">
        <w:t xml:space="preserve"> please look at until page 24.</w:t>
      </w:r>
      <w:r w:rsidR="00C2466A">
        <w:br/>
      </w:r>
    </w:p>
    <w:p w14:paraId="120A3F43" w14:textId="5DB98DC8" w:rsidR="00994C94" w:rsidRDefault="00994C94" w:rsidP="00994C94">
      <w:pPr>
        <w:pStyle w:val="ListParagraph"/>
        <w:numPr>
          <w:ilvl w:val="0"/>
          <w:numId w:val="12"/>
        </w:numPr>
      </w:pPr>
      <w:r>
        <w:t xml:space="preserve"> What are policies and procedures – how can we achieve this? Example of physical control? </w:t>
      </w:r>
      <w:r w:rsidR="00C2466A">
        <w:br/>
        <w:t>- policy – what people can/cannot do</w:t>
      </w:r>
      <w:r w:rsidR="00C2466A">
        <w:br/>
        <w:t>- procedure – how to achieve that policy</w:t>
      </w:r>
      <w:r w:rsidR="00C2466A">
        <w:br/>
        <w:t xml:space="preserve">- we can achieve this policy, by emailing the people in the company, or </w:t>
      </w:r>
      <w:r w:rsidR="00C2466A">
        <w:lastRenderedPageBreak/>
        <w:t xml:space="preserve">morning </w:t>
      </w:r>
      <w:r w:rsidR="00923B46">
        <w:t>announcements</w:t>
      </w:r>
      <w:r w:rsidR="00C2466A">
        <w:t xml:space="preserve">. </w:t>
      </w:r>
      <w:r w:rsidR="00923B46">
        <w:rPr>
          <w:noProof/>
          <w:lang w:eastAsia="ko-KR"/>
        </w:rPr>
        <w:drawing>
          <wp:inline distT="0" distB="0" distL="0" distR="0" wp14:anchorId="6CD84878" wp14:editId="3E7305FD">
            <wp:extent cx="5442585" cy="4044315"/>
            <wp:effectExtent l="0" t="0" r="0" b="0"/>
            <wp:docPr id="12" name="Picture 12" descr="../../../../Screen%20Shot%202016-11-02%20at%206.57.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02%20at%206.57.08%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2585" cy="4044315"/>
                    </a:xfrm>
                    <a:prstGeom prst="rect">
                      <a:avLst/>
                    </a:prstGeom>
                    <a:noFill/>
                    <a:ln>
                      <a:noFill/>
                    </a:ln>
                  </pic:spPr>
                </pic:pic>
              </a:graphicData>
            </a:graphic>
          </wp:inline>
        </w:drawing>
      </w:r>
    </w:p>
    <w:p w14:paraId="2E299FEB" w14:textId="3357D52B" w:rsidR="005919A3" w:rsidRDefault="00994C94" w:rsidP="00994C94">
      <w:pPr>
        <w:pStyle w:val="ListParagraph"/>
        <w:numPr>
          <w:ilvl w:val="0"/>
          <w:numId w:val="12"/>
        </w:numPr>
      </w:pPr>
      <w:r>
        <w:t>Today control network has 7 elements that are important to security. Name and describe each of them.</w:t>
      </w:r>
      <w:r w:rsidR="005919A3">
        <w:br/>
        <w:t>-</w:t>
      </w:r>
      <w:r w:rsidR="00FD7E7C">
        <w:t xml:space="preserve"> </w:t>
      </w:r>
      <w:r w:rsidR="003208A7">
        <w:t>Deterrence</w:t>
      </w:r>
      <w:r w:rsidR="00725FB9">
        <w:t xml:space="preserve"> </w:t>
      </w:r>
      <w:r w:rsidR="00F3774D">
        <w:t>– Harder Attack</w:t>
      </w:r>
      <w:r w:rsidR="005919A3">
        <w:br/>
        <w:t>-</w:t>
      </w:r>
      <w:r w:rsidR="003208A7">
        <w:t xml:space="preserve"> Detect</w:t>
      </w:r>
      <w:r w:rsidR="00725FB9">
        <w:t xml:space="preserve"> </w:t>
      </w:r>
      <w:r w:rsidR="00F3774D">
        <w:t xml:space="preserve">– </w:t>
      </w:r>
      <w:r w:rsidR="00357850">
        <w:t>Recognize</w:t>
      </w:r>
      <w:r w:rsidR="00F3774D">
        <w:t xml:space="preserve"> that there is an attack happening</w:t>
      </w:r>
      <w:r w:rsidR="005919A3">
        <w:br/>
        <w:t>-</w:t>
      </w:r>
      <w:r w:rsidR="003208A7">
        <w:t xml:space="preserve"> Deflect </w:t>
      </w:r>
      <w:r w:rsidR="00C96FEC">
        <w:t>–</w:t>
      </w:r>
      <w:r w:rsidR="0067462F">
        <w:t xml:space="preserve"> </w:t>
      </w:r>
      <w:r w:rsidR="00C96FEC">
        <w:t>Set a dummy target, easier target</w:t>
      </w:r>
      <w:r w:rsidR="005919A3">
        <w:br/>
        <w:t>-</w:t>
      </w:r>
      <w:r w:rsidR="003208A7">
        <w:t xml:space="preserve"> Preemption</w:t>
      </w:r>
      <w:r w:rsidR="00725FB9">
        <w:t xml:space="preserve"> </w:t>
      </w:r>
      <w:r w:rsidR="00AA4E21">
        <w:t>– Scare the attackers away.</w:t>
      </w:r>
      <w:r w:rsidR="005919A3">
        <w:br/>
        <w:t>-</w:t>
      </w:r>
      <w:r w:rsidR="003208A7">
        <w:t xml:space="preserve"> Prevent</w:t>
      </w:r>
      <w:r w:rsidR="00725FB9">
        <w:t xml:space="preserve"> </w:t>
      </w:r>
      <w:r w:rsidR="00923614">
        <w:t>–</w:t>
      </w:r>
      <w:r w:rsidR="008453E6">
        <w:t xml:space="preserve"> </w:t>
      </w:r>
      <w:r w:rsidR="00923614">
        <w:t xml:space="preserve">Block the attack, before it even happens. Close </w:t>
      </w:r>
      <w:r w:rsidR="003D7362">
        <w:t>vulnerability</w:t>
      </w:r>
      <w:r w:rsidR="00923614">
        <w:t xml:space="preserve">. </w:t>
      </w:r>
      <w:r w:rsidR="005919A3">
        <w:br/>
        <w:t>-</w:t>
      </w:r>
      <w:r w:rsidR="003208A7">
        <w:t xml:space="preserve"> Mitigation </w:t>
      </w:r>
      <w:r w:rsidR="00C179CB">
        <w:t>– the degree of the harm cause by the attack is less</w:t>
      </w:r>
      <w:r w:rsidR="005919A3">
        <w:br/>
        <w:t>-</w:t>
      </w:r>
      <w:r w:rsidR="00725FB9">
        <w:t xml:space="preserve"> Recovering </w:t>
      </w:r>
      <w:r w:rsidR="00E51D04">
        <w:t>–</w:t>
      </w:r>
      <w:r w:rsidR="003208A7">
        <w:t xml:space="preserve"> </w:t>
      </w:r>
      <w:r w:rsidR="00E51D04">
        <w:t>After the attack, come back to the original state.</w:t>
      </w:r>
      <w:r w:rsidR="001B374B">
        <w:rPr>
          <w:noProof/>
          <w:lang w:eastAsia="ko-KR"/>
        </w:rPr>
        <w:lastRenderedPageBreak/>
        <w:drawing>
          <wp:inline distT="0" distB="0" distL="0" distR="0" wp14:anchorId="1CDE5F9E" wp14:editId="567DCE15">
            <wp:extent cx="5442585" cy="3833495"/>
            <wp:effectExtent l="0" t="0" r="0" b="1905"/>
            <wp:docPr id="13" name="Picture 13" descr="../../../../Screen%20Shot%202016-11-02%20at%207.02.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1-02%20at%207.02.48%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2585" cy="3833495"/>
                    </a:xfrm>
                    <a:prstGeom prst="rect">
                      <a:avLst/>
                    </a:prstGeom>
                    <a:noFill/>
                    <a:ln>
                      <a:noFill/>
                    </a:ln>
                  </pic:spPr>
                </pic:pic>
              </a:graphicData>
            </a:graphic>
          </wp:inline>
        </w:drawing>
      </w:r>
      <w:r w:rsidR="005919A3">
        <w:br/>
      </w:r>
    </w:p>
    <w:p w14:paraId="7A19C3E3" w14:textId="1D38BC0D" w:rsidR="00994C94" w:rsidRDefault="005919A3" w:rsidP="005919A3">
      <w:r>
        <w:br w:type="page"/>
      </w:r>
    </w:p>
    <w:p w14:paraId="0DE8C527" w14:textId="557ABF58" w:rsidR="001B374B" w:rsidRDefault="00994C94" w:rsidP="00994C94">
      <w:pPr>
        <w:pStyle w:val="ListParagraph"/>
        <w:numPr>
          <w:ilvl w:val="0"/>
          <w:numId w:val="12"/>
        </w:numPr>
      </w:pPr>
      <w:r>
        <w:lastRenderedPageBreak/>
        <w:t xml:space="preserve">In network security three more aspect of security gets added, what are these and describe them. </w:t>
      </w:r>
      <w:r w:rsidR="000D0FBD">
        <w:br/>
        <w:t>-</w:t>
      </w:r>
      <w:r w:rsidR="000D0FBD">
        <w:tab/>
        <w:t xml:space="preserve">Authentication </w:t>
      </w:r>
      <w:r w:rsidR="00195D31">
        <w:t>–</w:t>
      </w:r>
      <w:r w:rsidR="000D0FBD">
        <w:t xml:space="preserve"> </w:t>
      </w:r>
      <w:r w:rsidR="00195D31">
        <w:t xml:space="preserve">The system need to verify the user, </w:t>
      </w:r>
      <w:r w:rsidR="00985F67">
        <w:t xml:space="preserve">there are two steps process of verification. Identification and Authentication. </w:t>
      </w:r>
      <w:r w:rsidR="00BB2418">
        <w:t>(We will tackle this ma</w:t>
      </w:r>
      <w:r w:rsidR="00FE7CBF">
        <w:t>tter in another question)</w:t>
      </w:r>
      <w:r w:rsidR="000D0FBD">
        <w:br/>
        <w:t xml:space="preserve">- </w:t>
      </w:r>
      <w:r w:rsidR="003859F7">
        <w:tab/>
        <w:t xml:space="preserve">Non – repudiation </w:t>
      </w:r>
      <w:r w:rsidR="00F8500B">
        <w:t>–</w:t>
      </w:r>
      <w:r w:rsidR="003859F7">
        <w:t xml:space="preserve"> </w:t>
      </w:r>
      <w:r w:rsidR="00F8500B">
        <w:t xml:space="preserve">When </w:t>
      </w:r>
      <w:r w:rsidR="008D1693">
        <w:t>a user sent</w:t>
      </w:r>
      <w:r w:rsidR="00F8500B">
        <w:t xml:space="preserve"> another user (such as packet) some kind of information the sender cannot deny t</w:t>
      </w:r>
      <w:r w:rsidR="00AD6FBC">
        <w:t>he fact that they have send it.</w:t>
      </w:r>
      <w:r w:rsidR="000D0FBD">
        <w:br/>
        <w:t xml:space="preserve">- </w:t>
      </w:r>
      <w:r w:rsidR="003859F7">
        <w:tab/>
      </w:r>
      <w:r w:rsidR="00207602">
        <w:t xml:space="preserve">Auditability </w:t>
      </w:r>
      <w:r w:rsidR="005A5FD8">
        <w:t>–</w:t>
      </w:r>
      <w:r w:rsidR="00207602">
        <w:t xml:space="preserve"> </w:t>
      </w:r>
      <w:r w:rsidR="005A5FD8">
        <w:t xml:space="preserve">Ability for the system to </w:t>
      </w:r>
      <w:proofErr w:type="spellStart"/>
      <w:r w:rsidR="005A5FD8">
        <w:t>traceback</w:t>
      </w:r>
      <w:proofErr w:type="spellEnd"/>
      <w:r w:rsidR="005A5FD8">
        <w:t xml:space="preserve"> all of the operation that have happened to the system. </w:t>
      </w:r>
      <w:r w:rsidR="006A33DE">
        <w:rPr>
          <w:noProof/>
          <w:lang w:eastAsia="ko-KR"/>
        </w:rPr>
        <w:drawing>
          <wp:inline distT="0" distB="0" distL="0" distR="0" wp14:anchorId="5E482668" wp14:editId="0BD069E2">
            <wp:extent cx="5442585" cy="1529715"/>
            <wp:effectExtent l="0" t="0" r="0" b="0"/>
            <wp:docPr id="14" name="Picture 14" descr="../../../../Screen%20Shot%202016-11-02%20at%207.10.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1-02%20at%207.10.19%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2585" cy="1529715"/>
                    </a:xfrm>
                    <a:prstGeom prst="rect">
                      <a:avLst/>
                    </a:prstGeom>
                    <a:noFill/>
                    <a:ln>
                      <a:noFill/>
                    </a:ln>
                  </pic:spPr>
                </pic:pic>
              </a:graphicData>
            </a:graphic>
          </wp:inline>
        </w:drawing>
      </w:r>
    </w:p>
    <w:p w14:paraId="61D31887" w14:textId="04C4774F" w:rsidR="00994C94" w:rsidRDefault="001B374B" w:rsidP="001B374B">
      <w:r>
        <w:br w:type="page"/>
      </w:r>
    </w:p>
    <w:p w14:paraId="35E02749" w14:textId="23069753" w:rsidR="001B374B" w:rsidRDefault="00994C94" w:rsidP="00994C94">
      <w:pPr>
        <w:pStyle w:val="ListParagraph"/>
        <w:numPr>
          <w:ilvl w:val="0"/>
          <w:numId w:val="12"/>
        </w:numPr>
      </w:pPr>
      <w:r>
        <w:lastRenderedPageBreak/>
        <w:t>Interception, modification, fabrication, repudiation of origin, and interception – describe each of them.</w:t>
      </w:r>
    </w:p>
    <w:p w14:paraId="3E110CFF" w14:textId="04309888" w:rsidR="008B224C" w:rsidRDefault="008B224C" w:rsidP="008B224C">
      <w:pPr>
        <w:pStyle w:val="ListParagraph"/>
        <w:numPr>
          <w:ilvl w:val="0"/>
          <w:numId w:val="14"/>
        </w:numPr>
      </w:pPr>
      <w:r>
        <w:t>Interception</w:t>
      </w:r>
      <w:r w:rsidR="00B7763B">
        <w:t xml:space="preserve"> </w:t>
      </w:r>
      <w:r w:rsidR="005E2A2A">
        <w:t>–</w:t>
      </w:r>
      <w:r w:rsidR="00B7763B">
        <w:t xml:space="preserve"> </w:t>
      </w:r>
      <w:r w:rsidR="005E2A2A">
        <w:t xml:space="preserve">when </w:t>
      </w:r>
      <w:proofErr w:type="spellStart"/>
      <w:r w:rsidR="005E2A2A">
        <w:t>unauth</w:t>
      </w:r>
      <w:proofErr w:type="spellEnd"/>
      <w:r w:rsidR="005E2A2A">
        <w:t xml:space="preserve"> user access a private data</w:t>
      </w:r>
    </w:p>
    <w:p w14:paraId="498BEC66" w14:textId="30E6548A" w:rsidR="008B224C" w:rsidRDefault="008B224C" w:rsidP="008B224C">
      <w:pPr>
        <w:pStyle w:val="ListParagraph"/>
        <w:numPr>
          <w:ilvl w:val="0"/>
          <w:numId w:val="14"/>
        </w:numPr>
      </w:pPr>
      <w:r>
        <w:t xml:space="preserve">Modification </w:t>
      </w:r>
      <w:r w:rsidR="005E2A2A">
        <w:t>–</w:t>
      </w:r>
      <w:r w:rsidR="00B7763B">
        <w:t xml:space="preserve"> </w:t>
      </w:r>
      <w:r w:rsidR="005E2A2A">
        <w:t xml:space="preserve">when </w:t>
      </w:r>
      <w:proofErr w:type="spellStart"/>
      <w:r w:rsidR="005E2A2A">
        <w:t>unauth</w:t>
      </w:r>
      <w:proofErr w:type="spellEnd"/>
      <w:r w:rsidR="005E2A2A">
        <w:t xml:space="preserve"> entity change the content of data.</w:t>
      </w:r>
    </w:p>
    <w:p w14:paraId="41FEC3B1" w14:textId="737A2005" w:rsidR="008B224C" w:rsidRDefault="008B224C" w:rsidP="008B224C">
      <w:pPr>
        <w:pStyle w:val="ListParagraph"/>
        <w:numPr>
          <w:ilvl w:val="0"/>
          <w:numId w:val="14"/>
        </w:numPr>
      </w:pPr>
      <w:r>
        <w:t>Fabrication</w:t>
      </w:r>
      <w:r w:rsidR="00B7763B">
        <w:t xml:space="preserve"> </w:t>
      </w:r>
      <w:r w:rsidR="00BD4405">
        <w:t>–</w:t>
      </w:r>
      <w:r w:rsidR="00B7763B">
        <w:t xml:space="preserve"> </w:t>
      </w:r>
      <w:r w:rsidR="00BD4405">
        <w:t xml:space="preserve">when </w:t>
      </w:r>
      <w:proofErr w:type="spellStart"/>
      <w:r w:rsidR="00BD4405">
        <w:t>unauth</w:t>
      </w:r>
      <w:proofErr w:type="spellEnd"/>
      <w:r w:rsidR="00BD4405">
        <w:t xml:space="preserve"> entity, fakes the data</w:t>
      </w:r>
    </w:p>
    <w:p w14:paraId="32D8062F" w14:textId="7CDC3EEF" w:rsidR="008B224C" w:rsidRDefault="008B224C" w:rsidP="008B224C">
      <w:pPr>
        <w:pStyle w:val="ListParagraph"/>
        <w:numPr>
          <w:ilvl w:val="0"/>
          <w:numId w:val="14"/>
        </w:numPr>
      </w:pPr>
      <w:r>
        <w:t>Repudiation of Origin</w:t>
      </w:r>
      <w:r w:rsidR="00A223A3">
        <w:t xml:space="preserve"> </w:t>
      </w:r>
      <w:r w:rsidR="00BD4405">
        <w:t>–</w:t>
      </w:r>
      <w:r w:rsidR="00A223A3">
        <w:t xml:space="preserve"> </w:t>
      </w:r>
      <w:r w:rsidR="00BD4405">
        <w:t>when entity deny the falsely deny something.</w:t>
      </w:r>
    </w:p>
    <w:p w14:paraId="756784EB" w14:textId="2D95F88E" w:rsidR="00A177D8" w:rsidRDefault="00B7763B" w:rsidP="00A177D8">
      <w:pPr>
        <w:pStyle w:val="ListParagraph"/>
        <w:numPr>
          <w:ilvl w:val="0"/>
          <w:numId w:val="14"/>
        </w:numPr>
      </w:pPr>
      <w:r>
        <w:t>Interruption</w:t>
      </w:r>
      <w:r w:rsidR="008B224C">
        <w:t xml:space="preserve"> </w:t>
      </w:r>
      <w:r w:rsidR="005B4DC2">
        <w:t>–</w:t>
      </w:r>
      <w:r w:rsidR="008B224C">
        <w:t xml:space="preserve"> </w:t>
      </w:r>
      <w:r w:rsidR="005B4DC2">
        <w:t>when an asset becomes lost and now not available anymore.</w:t>
      </w:r>
    </w:p>
    <w:p w14:paraId="06BD1231" w14:textId="77777777" w:rsidR="002261BE" w:rsidRDefault="00A177D8" w:rsidP="002261BE">
      <w:pPr>
        <w:pStyle w:val="ListParagraph"/>
        <w:numPr>
          <w:ilvl w:val="0"/>
          <w:numId w:val="14"/>
        </w:numPr>
      </w:pPr>
      <w:r>
        <w:t xml:space="preserve">JUST GOOD TO KNOW - </w:t>
      </w:r>
      <w:r w:rsidR="002261BE">
        <w:t>Interception - break C</w:t>
      </w:r>
    </w:p>
    <w:p w14:paraId="1E6FA5C3" w14:textId="77777777" w:rsidR="002261BE" w:rsidRDefault="002261BE" w:rsidP="002261BE">
      <w:pPr>
        <w:pStyle w:val="ListParagraph"/>
        <w:numPr>
          <w:ilvl w:val="0"/>
          <w:numId w:val="14"/>
        </w:numPr>
      </w:pPr>
    </w:p>
    <w:p w14:paraId="24222C91" w14:textId="69C4FD2E" w:rsidR="002261BE" w:rsidRDefault="002261BE" w:rsidP="002261BE">
      <w:pPr>
        <w:pStyle w:val="ListParagraph"/>
        <w:numPr>
          <w:ilvl w:val="0"/>
          <w:numId w:val="14"/>
        </w:numPr>
      </w:pPr>
      <w:r>
        <w:t xml:space="preserve">Interruption - break C and A (Since unavailable of the asset.) </w:t>
      </w:r>
    </w:p>
    <w:p w14:paraId="0515D3D8" w14:textId="5ECE3119" w:rsidR="002261BE" w:rsidRDefault="002261BE" w:rsidP="002261BE">
      <w:pPr>
        <w:pStyle w:val="ListParagraph"/>
        <w:numPr>
          <w:ilvl w:val="0"/>
          <w:numId w:val="14"/>
        </w:numPr>
      </w:pPr>
      <w:r>
        <w:t>Modification - break C and I</w:t>
      </w:r>
    </w:p>
    <w:p w14:paraId="6D6D36CD" w14:textId="316CCB27" w:rsidR="00A177D8" w:rsidRDefault="002261BE" w:rsidP="002261BE">
      <w:pPr>
        <w:pStyle w:val="ListParagraph"/>
        <w:numPr>
          <w:ilvl w:val="0"/>
          <w:numId w:val="14"/>
        </w:numPr>
      </w:pPr>
      <w:r>
        <w:t>Fabrication - break C</w:t>
      </w:r>
    </w:p>
    <w:p w14:paraId="080F9E1A" w14:textId="55BF0AA3" w:rsidR="00F42DF2" w:rsidRDefault="00F42DF2" w:rsidP="002261BE">
      <w:pPr>
        <w:pStyle w:val="ListParagraph"/>
        <w:numPr>
          <w:ilvl w:val="0"/>
          <w:numId w:val="14"/>
        </w:numPr>
      </w:pPr>
      <w:r>
        <w:t>Interception</w:t>
      </w:r>
      <w:r>
        <w:t xml:space="preserve"> – break C</w:t>
      </w:r>
      <w:r w:rsidR="004465AA">
        <w:rPr>
          <w:noProof/>
          <w:lang w:eastAsia="ko-KR"/>
        </w:rPr>
        <w:drawing>
          <wp:inline distT="0" distB="0" distL="0" distR="0" wp14:anchorId="3D92D9F2" wp14:editId="4B4CA0BB">
            <wp:extent cx="5451475" cy="3851275"/>
            <wp:effectExtent l="0" t="0" r="9525" b="9525"/>
            <wp:docPr id="15" name="Picture 15" descr="../../../../Screen%20Shot%202016-11-02%20at%207.18.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1-02%20at%207.18.30%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1475" cy="3851275"/>
                    </a:xfrm>
                    <a:prstGeom prst="rect">
                      <a:avLst/>
                    </a:prstGeom>
                    <a:noFill/>
                    <a:ln>
                      <a:noFill/>
                    </a:ln>
                  </pic:spPr>
                </pic:pic>
              </a:graphicData>
            </a:graphic>
          </wp:inline>
        </w:drawing>
      </w:r>
    </w:p>
    <w:p w14:paraId="2CBB2852" w14:textId="3BEB001C" w:rsidR="00994C94" w:rsidRDefault="001B374B" w:rsidP="001B374B">
      <w:r>
        <w:br w:type="page"/>
      </w:r>
    </w:p>
    <w:p w14:paraId="734FE53F" w14:textId="61A60F60" w:rsidR="001B374B" w:rsidRDefault="00994C94" w:rsidP="00994C94">
      <w:pPr>
        <w:pStyle w:val="ListParagraph"/>
        <w:numPr>
          <w:ilvl w:val="0"/>
          <w:numId w:val="12"/>
        </w:numPr>
      </w:pPr>
      <w:r>
        <w:lastRenderedPageBreak/>
        <w:t xml:space="preserve">Example of encryption, s/w control, h/w control. What does encryption protect among CIA triad? </w:t>
      </w:r>
    </w:p>
    <w:p w14:paraId="1B4FCBDC" w14:textId="09BE9173" w:rsidR="00B030D8" w:rsidRDefault="00B030D8" w:rsidP="00B030D8">
      <w:pPr>
        <w:pStyle w:val="ListParagraph"/>
        <w:numPr>
          <w:ilvl w:val="0"/>
          <w:numId w:val="14"/>
        </w:numPr>
      </w:pPr>
      <w:r>
        <w:t xml:space="preserve">Encryption protects every CIA triad. </w:t>
      </w:r>
    </w:p>
    <w:p w14:paraId="084993FA" w14:textId="10A92B18" w:rsidR="00B030D8" w:rsidRDefault="00B030D8" w:rsidP="00B030D8">
      <w:pPr>
        <w:pStyle w:val="ListParagraph"/>
        <w:numPr>
          <w:ilvl w:val="0"/>
          <w:numId w:val="14"/>
        </w:numPr>
      </w:pPr>
      <w:r>
        <w:t xml:space="preserve">Confidentiality – since only </w:t>
      </w:r>
      <w:proofErr w:type="spellStart"/>
      <w:r>
        <w:t>auth</w:t>
      </w:r>
      <w:proofErr w:type="spellEnd"/>
      <w:r>
        <w:t xml:space="preserve"> users can access the content of data </w:t>
      </w:r>
    </w:p>
    <w:p w14:paraId="67750E0E" w14:textId="308F16C2" w:rsidR="00B030D8" w:rsidRDefault="00B030D8" w:rsidP="00B030D8">
      <w:pPr>
        <w:pStyle w:val="ListParagraph"/>
        <w:numPr>
          <w:ilvl w:val="0"/>
          <w:numId w:val="14"/>
        </w:numPr>
      </w:pPr>
      <w:r>
        <w:t xml:space="preserve">Integrity </w:t>
      </w:r>
      <w:r w:rsidR="003C3479">
        <w:t>–</w:t>
      </w:r>
      <w:r>
        <w:t xml:space="preserve"> </w:t>
      </w:r>
      <w:r w:rsidR="003C3479">
        <w:t xml:space="preserve">hash function to perform checksums, block </w:t>
      </w:r>
      <w:proofErr w:type="spellStart"/>
      <w:r w:rsidR="003C3479">
        <w:t>unauth</w:t>
      </w:r>
      <w:proofErr w:type="spellEnd"/>
      <w:r w:rsidR="003C3479">
        <w:t xml:space="preserve"> change of data.</w:t>
      </w:r>
    </w:p>
    <w:p w14:paraId="498934A4" w14:textId="372B9B49" w:rsidR="001E332C" w:rsidRDefault="0097049A" w:rsidP="00B030D8">
      <w:pPr>
        <w:pStyle w:val="ListParagraph"/>
        <w:numPr>
          <w:ilvl w:val="0"/>
          <w:numId w:val="14"/>
        </w:numPr>
      </w:pPr>
      <w:r>
        <w:t>Availability</w:t>
      </w:r>
      <w:r w:rsidR="003A0D43">
        <w:t xml:space="preserve"> </w:t>
      </w:r>
      <w:r>
        <w:t>–</w:t>
      </w:r>
      <w:r w:rsidR="003A0D43">
        <w:t xml:space="preserve"> </w:t>
      </w:r>
      <w:r>
        <w:t xml:space="preserve">encryption based protocols, so the communication among host are safe. Assets such as server is protected from DOS attacks. </w:t>
      </w:r>
      <w:r w:rsidR="00887971">
        <w:rPr>
          <w:noProof/>
          <w:lang w:eastAsia="ko-KR"/>
        </w:rPr>
        <w:drawing>
          <wp:inline distT="0" distB="0" distL="0" distR="0" wp14:anchorId="6B1604EB" wp14:editId="1BD045EE">
            <wp:extent cx="5442585" cy="3385185"/>
            <wp:effectExtent l="0" t="0" r="0" b="0"/>
            <wp:docPr id="16" name="Picture 16" descr="../../../../Screen%20Shot%202016-11-02%20at%207.21.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11-02%20at%207.21.10%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2585" cy="3385185"/>
                    </a:xfrm>
                    <a:prstGeom prst="rect">
                      <a:avLst/>
                    </a:prstGeom>
                    <a:noFill/>
                    <a:ln>
                      <a:noFill/>
                    </a:ln>
                  </pic:spPr>
                </pic:pic>
              </a:graphicData>
            </a:graphic>
          </wp:inline>
        </w:drawing>
      </w:r>
      <w:r w:rsidR="009E706D">
        <w:br/>
      </w:r>
    </w:p>
    <w:p w14:paraId="5C4AA869" w14:textId="23D3BFAC" w:rsidR="009E706D" w:rsidRDefault="009E706D" w:rsidP="00B030D8">
      <w:pPr>
        <w:pStyle w:val="ListParagraph"/>
        <w:numPr>
          <w:ilvl w:val="0"/>
          <w:numId w:val="14"/>
        </w:numPr>
      </w:pPr>
      <w:r>
        <w:t>S/W (OS) H/W (Smart Cards)</w:t>
      </w:r>
    </w:p>
    <w:p w14:paraId="0A599532" w14:textId="087CC865" w:rsidR="00994C94" w:rsidRDefault="001B374B" w:rsidP="001B374B">
      <w:r>
        <w:br w:type="page"/>
      </w:r>
    </w:p>
    <w:p w14:paraId="5B1A97E6" w14:textId="77777777" w:rsidR="00994C94" w:rsidRDefault="00994C94" w:rsidP="00994C94">
      <w:pPr>
        <w:pStyle w:val="ListParagraph"/>
        <w:numPr>
          <w:ilvl w:val="0"/>
          <w:numId w:val="12"/>
        </w:numPr>
      </w:pPr>
      <w:r>
        <w:lastRenderedPageBreak/>
        <w:t xml:space="preserve">When does each CIA fail? (Interception, modification, fabrication </w:t>
      </w:r>
      <w:proofErr w:type="spellStart"/>
      <w:r>
        <w:t>etc</w:t>
      </w:r>
      <w:proofErr w:type="spellEnd"/>
      <w:r>
        <w:t>…)</w:t>
      </w:r>
    </w:p>
    <w:p w14:paraId="0DC8BFF2" w14:textId="6F9727D6" w:rsidR="00243557" w:rsidRDefault="00243557" w:rsidP="00243557">
      <w:pPr>
        <w:pStyle w:val="ListParagraph"/>
        <w:numPr>
          <w:ilvl w:val="0"/>
          <w:numId w:val="14"/>
        </w:numPr>
      </w:pPr>
      <w:r>
        <w:t xml:space="preserve">Confidentiality – fails when </w:t>
      </w:r>
      <w:proofErr w:type="spellStart"/>
      <w:r>
        <w:t>unauth</w:t>
      </w:r>
      <w:proofErr w:type="spellEnd"/>
      <w:r>
        <w:t xml:space="preserve"> user intercepts the data, or interrupts the data</w:t>
      </w:r>
    </w:p>
    <w:p w14:paraId="640359C1" w14:textId="15366D07" w:rsidR="00243557" w:rsidRDefault="00243557" w:rsidP="00243557">
      <w:pPr>
        <w:pStyle w:val="ListParagraph"/>
        <w:numPr>
          <w:ilvl w:val="0"/>
          <w:numId w:val="14"/>
        </w:numPr>
      </w:pPr>
      <w:r>
        <w:t xml:space="preserve">Integrity – fails when </w:t>
      </w:r>
      <w:proofErr w:type="spellStart"/>
      <w:r>
        <w:t>unauth</w:t>
      </w:r>
      <w:proofErr w:type="spellEnd"/>
      <w:r>
        <w:t xml:space="preserve"> modify the data or fabricate the data</w:t>
      </w:r>
    </w:p>
    <w:p w14:paraId="0FA7034D" w14:textId="1FC4A6A4" w:rsidR="00243557" w:rsidRDefault="00243557" w:rsidP="00243557">
      <w:pPr>
        <w:pStyle w:val="ListParagraph"/>
        <w:numPr>
          <w:ilvl w:val="0"/>
          <w:numId w:val="14"/>
        </w:numPr>
      </w:pPr>
      <w:r>
        <w:t>Availability – fails when Interruption happens</w:t>
      </w:r>
    </w:p>
    <w:p w14:paraId="3FEAC90A" w14:textId="45AC32DB" w:rsidR="001B374B" w:rsidRDefault="001B374B" w:rsidP="001B374B">
      <w:r>
        <w:br w:type="page"/>
      </w:r>
    </w:p>
    <w:p w14:paraId="26422FB1" w14:textId="6331FD9B" w:rsidR="00994C94" w:rsidRDefault="00994C94" w:rsidP="00994C94">
      <w:pPr>
        <w:pStyle w:val="ListParagraph"/>
        <w:numPr>
          <w:ilvl w:val="0"/>
          <w:numId w:val="12"/>
        </w:numPr>
      </w:pPr>
      <w:r>
        <w:lastRenderedPageBreak/>
        <w:t>Why do we need to redefine the C property?</w:t>
      </w:r>
      <w:r w:rsidR="006C7B63">
        <w:br/>
        <w:t>-</w:t>
      </w:r>
      <w:r w:rsidR="006C7B63">
        <w:tab/>
        <w:t xml:space="preserve">We need to redefine the C property since, the border line of confidentiality is not a clean cut. </w:t>
      </w:r>
      <w:r w:rsidR="005C38AB">
        <w:t xml:space="preserve">Such as when an </w:t>
      </w:r>
      <w:proofErr w:type="spellStart"/>
      <w:r w:rsidR="005C38AB">
        <w:t>unauth</w:t>
      </w:r>
      <w:proofErr w:type="spellEnd"/>
      <w:r w:rsidR="005C38AB">
        <w:t xml:space="preserve"> person </w:t>
      </w:r>
      <w:proofErr w:type="spellStart"/>
      <w:r w:rsidR="005C38AB">
        <w:t>acces</w:t>
      </w:r>
      <w:proofErr w:type="spellEnd"/>
      <w:r w:rsidR="005C38AB">
        <w:t xml:space="preserve"> 1 bit of data, is it same as accessing all of the data? </w:t>
      </w:r>
      <w:r w:rsidR="00473066">
        <w:t xml:space="preserve">Who gives these authorizations to access the </w:t>
      </w:r>
      <w:proofErr w:type="spellStart"/>
      <w:r w:rsidR="00473066">
        <w:t>datas</w:t>
      </w:r>
      <w:proofErr w:type="spellEnd"/>
      <w:r w:rsidR="00473066">
        <w:t xml:space="preserve">? </w:t>
      </w:r>
      <w:r w:rsidR="003F6424">
        <w:rPr>
          <w:noProof/>
          <w:lang w:eastAsia="ko-KR"/>
        </w:rPr>
        <w:drawing>
          <wp:inline distT="0" distB="0" distL="0" distR="0" wp14:anchorId="202F0EB7" wp14:editId="705AB72C">
            <wp:extent cx="5442585" cy="4141470"/>
            <wp:effectExtent l="0" t="0" r="0" b="0"/>
            <wp:docPr id="17" name="Picture 17" descr="../../../../Screen%20Shot%202016-11-02%20at%207.2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11-02%20at%207.25.14%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2585" cy="4141470"/>
                    </a:xfrm>
                    <a:prstGeom prst="rect">
                      <a:avLst/>
                    </a:prstGeom>
                    <a:noFill/>
                    <a:ln>
                      <a:noFill/>
                    </a:ln>
                  </pic:spPr>
                </pic:pic>
              </a:graphicData>
            </a:graphic>
          </wp:inline>
        </w:drawing>
      </w:r>
    </w:p>
    <w:p w14:paraId="2E214B08" w14:textId="011D0FFF" w:rsidR="003F6424" w:rsidRDefault="003F6424" w:rsidP="003F6424">
      <w:r>
        <w:br w:type="page"/>
      </w:r>
    </w:p>
    <w:p w14:paraId="542C6AAC" w14:textId="77777777" w:rsidR="00994C94" w:rsidRDefault="00994C94" w:rsidP="00994C94">
      <w:pPr>
        <w:pStyle w:val="ListParagraph"/>
        <w:numPr>
          <w:ilvl w:val="0"/>
          <w:numId w:val="12"/>
        </w:numPr>
      </w:pPr>
      <w:r>
        <w:lastRenderedPageBreak/>
        <w:t xml:space="preserve">Example of integrity failures, and can the meaning of integrity change? </w:t>
      </w:r>
    </w:p>
    <w:p w14:paraId="1A1CB098" w14:textId="02FBE917" w:rsidR="00C402AB" w:rsidRDefault="00C402AB" w:rsidP="00470F87">
      <w:pPr>
        <w:pStyle w:val="ListParagraph"/>
        <w:numPr>
          <w:ilvl w:val="0"/>
          <w:numId w:val="14"/>
        </w:numPr>
      </w:pPr>
      <w:r>
        <w:t>When a hacker change</w:t>
      </w:r>
      <w:r w:rsidR="00064A8D">
        <w:t>s</w:t>
      </w:r>
      <w:r>
        <w:t xml:space="preserve"> the content of the document, this could be considered as failure of integrity. </w:t>
      </w:r>
    </w:p>
    <w:p w14:paraId="3601CFE4" w14:textId="2888D9AD" w:rsidR="003E430E" w:rsidRDefault="003E430E" w:rsidP="00470F87">
      <w:pPr>
        <w:pStyle w:val="ListParagraph"/>
        <w:numPr>
          <w:ilvl w:val="0"/>
          <w:numId w:val="14"/>
        </w:numPr>
      </w:pPr>
      <w:r>
        <w:t xml:space="preserve">Finally, the meaning of </w:t>
      </w:r>
      <w:r w:rsidR="00C377E8">
        <w:t>integrity</w:t>
      </w:r>
      <w:r>
        <w:t xml:space="preserve"> changes over the perspective of the </w:t>
      </w:r>
      <w:r w:rsidR="00C377E8">
        <w:t>security goal.</w:t>
      </w:r>
      <w:r w:rsidR="00F31436">
        <w:rPr>
          <w:noProof/>
          <w:lang w:eastAsia="ko-KR"/>
        </w:rPr>
        <w:drawing>
          <wp:inline distT="0" distB="0" distL="0" distR="0" wp14:anchorId="3944299E" wp14:editId="3D2DFE7D">
            <wp:extent cx="5442585" cy="2277110"/>
            <wp:effectExtent l="0" t="0" r="0" b="8890"/>
            <wp:docPr id="18" name="Picture 18" descr="../../../../Screen%20Shot%202016-11-02%20at%207.3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11-02%20at%207.31.42%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2585" cy="2277110"/>
                    </a:xfrm>
                    <a:prstGeom prst="rect">
                      <a:avLst/>
                    </a:prstGeom>
                    <a:noFill/>
                    <a:ln>
                      <a:noFill/>
                    </a:ln>
                  </pic:spPr>
                </pic:pic>
              </a:graphicData>
            </a:graphic>
          </wp:inline>
        </w:drawing>
      </w:r>
    </w:p>
    <w:p w14:paraId="52FB644E" w14:textId="1143E6CC" w:rsidR="003F6424" w:rsidRDefault="003F6424">
      <w:r>
        <w:br w:type="page"/>
      </w:r>
    </w:p>
    <w:p w14:paraId="74F9D29C" w14:textId="77777777" w:rsidR="003F6424" w:rsidRDefault="003F6424" w:rsidP="003F6424">
      <w:pPr>
        <w:pStyle w:val="ListParagraph"/>
      </w:pPr>
    </w:p>
    <w:p w14:paraId="47052C5D" w14:textId="77777777" w:rsidR="00994C94" w:rsidRDefault="00994C94" w:rsidP="00994C94">
      <w:pPr>
        <w:pStyle w:val="ListParagraph"/>
        <w:numPr>
          <w:ilvl w:val="0"/>
          <w:numId w:val="12"/>
        </w:numPr>
      </w:pPr>
      <w:r>
        <w:t>For A property, when do we say that A have failed?</w:t>
      </w:r>
    </w:p>
    <w:p w14:paraId="21F88306" w14:textId="7FA89F80" w:rsidR="00064A8D" w:rsidRDefault="00064A8D" w:rsidP="00064A8D">
      <w:pPr>
        <w:pStyle w:val="ListParagraph"/>
      </w:pPr>
      <w:r>
        <w:t>-</w:t>
      </w:r>
      <w:r>
        <w:tab/>
      </w:r>
      <w:r>
        <w:t xml:space="preserve">Example of the </w:t>
      </w:r>
      <w:r>
        <w:t>availability</w:t>
      </w:r>
      <w:r>
        <w:t xml:space="preserve"> failure is interruption. (Rather than interception – this is when </w:t>
      </w:r>
      <w:proofErr w:type="spellStart"/>
      <w:r>
        <w:t>unauth</w:t>
      </w:r>
      <w:proofErr w:type="spellEnd"/>
      <w:r>
        <w:t xml:space="preserve"> user snoop the data, rather change the content of the data.)</w:t>
      </w:r>
    </w:p>
    <w:p w14:paraId="06775EA4" w14:textId="7AE0C1ED" w:rsidR="008512D7" w:rsidRDefault="008512D7" w:rsidP="00064A8D">
      <w:pPr>
        <w:pStyle w:val="ListParagraph"/>
      </w:pPr>
      <w:r>
        <w:t>-</w:t>
      </w:r>
      <w:r>
        <w:tab/>
        <w:t xml:space="preserve">when an asset is not available at the time when the user wants to access / use the data. This could also be situation such as a process not giving up the resource, a </w:t>
      </w:r>
      <w:r w:rsidR="00214C09">
        <w:t xml:space="preserve">dead lock happening can also be a case when availability </w:t>
      </w:r>
      <w:proofErr w:type="spellStart"/>
      <w:r w:rsidR="00214C09">
        <w:t>failes</w:t>
      </w:r>
      <w:proofErr w:type="spellEnd"/>
      <w:r w:rsidR="00214C09">
        <w:t>.</w:t>
      </w:r>
    </w:p>
    <w:p w14:paraId="2F1194D9" w14:textId="50880B25" w:rsidR="003F6424" w:rsidRDefault="003F6424">
      <w:r>
        <w:br w:type="page"/>
      </w:r>
    </w:p>
    <w:p w14:paraId="0E205AC5" w14:textId="77777777" w:rsidR="003F6424" w:rsidRDefault="003F6424" w:rsidP="003F6424">
      <w:pPr>
        <w:pStyle w:val="ListParagraph"/>
      </w:pPr>
    </w:p>
    <w:p w14:paraId="2C83CA7F" w14:textId="77777777" w:rsidR="00994C94" w:rsidRDefault="00994C94" w:rsidP="00994C94">
      <w:pPr>
        <w:pStyle w:val="ListParagraph"/>
        <w:numPr>
          <w:ilvl w:val="0"/>
          <w:numId w:val="12"/>
        </w:numPr>
      </w:pPr>
      <w:r>
        <w:t>What are some attacks on CIA? – Example of each attack and tell which among the CIA triad have failed.</w:t>
      </w:r>
    </w:p>
    <w:p w14:paraId="5E50A5EE" w14:textId="61CC8C38" w:rsidR="00484BA6" w:rsidRDefault="009C5083" w:rsidP="00484BA6">
      <w:pPr>
        <w:pStyle w:val="ListParagraph"/>
        <w:numPr>
          <w:ilvl w:val="0"/>
          <w:numId w:val="14"/>
        </w:numPr>
      </w:pPr>
      <w:r>
        <w:rPr>
          <w:noProof/>
          <w:lang w:eastAsia="ko-KR"/>
        </w:rPr>
        <w:drawing>
          <wp:inline distT="0" distB="0" distL="0" distR="0" wp14:anchorId="6305C801" wp14:editId="2068713A">
            <wp:extent cx="5451475" cy="2602230"/>
            <wp:effectExtent l="0" t="0" r="9525" b="0"/>
            <wp:docPr id="19" name="Picture 19" descr="../../../../Screen%20Shot%202016-11-02%20at%207.35.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11-02%20at%207.35.34%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1475" cy="2602230"/>
                    </a:xfrm>
                    <a:prstGeom prst="rect">
                      <a:avLst/>
                    </a:prstGeom>
                    <a:noFill/>
                    <a:ln>
                      <a:noFill/>
                    </a:ln>
                  </pic:spPr>
                </pic:pic>
              </a:graphicData>
            </a:graphic>
          </wp:inline>
        </w:drawing>
      </w:r>
    </w:p>
    <w:p w14:paraId="0A46E042" w14:textId="5C15E94A" w:rsidR="003F6424" w:rsidRDefault="003F6424">
      <w:r>
        <w:br w:type="page"/>
      </w:r>
    </w:p>
    <w:p w14:paraId="4FA3A741" w14:textId="77777777" w:rsidR="003F6424" w:rsidRDefault="003F6424" w:rsidP="003F6424">
      <w:pPr>
        <w:pStyle w:val="ListParagraph"/>
      </w:pPr>
    </w:p>
    <w:p w14:paraId="41AEDD77" w14:textId="5027F7AB" w:rsidR="003206A5" w:rsidRDefault="00994C94" w:rsidP="003206A5">
      <w:pPr>
        <w:pStyle w:val="ListParagraph"/>
        <w:numPr>
          <w:ilvl w:val="0"/>
          <w:numId w:val="12"/>
        </w:numPr>
      </w:pPr>
      <w:r>
        <w:t xml:space="preserve">Four principal of computer security, name them and describe them. </w:t>
      </w:r>
    </w:p>
    <w:p w14:paraId="28554572" w14:textId="427AE280" w:rsidR="003206A5" w:rsidRDefault="003206A5" w:rsidP="003206A5">
      <w:pPr>
        <w:pStyle w:val="ListParagraph"/>
        <w:numPr>
          <w:ilvl w:val="0"/>
          <w:numId w:val="14"/>
        </w:numPr>
      </w:pPr>
      <w:bookmarkStart w:id="0" w:name="_GoBack"/>
      <w:bookmarkEnd w:id="0"/>
      <w:r>
        <w:rPr>
          <w:noProof/>
          <w:lang w:eastAsia="ko-KR"/>
        </w:rPr>
        <w:drawing>
          <wp:inline distT="0" distB="0" distL="0" distR="0" wp14:anchorId="322C9AB7" wp14:editId="4858534A">
            <wp:extent cx="5442585" cy="3534410"/>
            <wp:effectExtent l="0" t="0" r="0" b="0"/>
            <wp:docPr id="21" name="Picture 21" descr="../../../../Screen%20Shot%202016-11-02%20at%207.35.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6-11-02%20at%207.35.56%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2585" cy="3534410"/>
                    </a:xfrm>
                    <a:prstGeom prst="rect">
                      <a:avLst/>
                    </a:prstGeom>
                    <a:noFill/>
                    <a:ln>
                      <a:noFill/>
                    </a:ln>
                  </pic:spPr>
                </pic:pic>
              </a:graphicData>
            </a:graphic>
          </wp:inline>
        </w:drawing>
      </w:r>
      <w:r>
        <w:rPr>
          <w:noProof/>
          <w:lang w:eastAsia="ko-KR"/>
        </w:rPr>
        <w:drawing>
          <wp:inline distT="0" distB="0" distL="0" distR="0" wp14:anchorId="35717C77" wp14:editId="2F3C9708">
            <wp:extent cx="5442585" cy="3218180"/>
            <wp:effectExtent l="0" t="0" r="0" b="7620"/>
            <wp:docPr id="22" name="Picture 22" descr="../../../../Screen%20Shot%202016-11-02%20at%207.35.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6-11-02%20at%207.35.50%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42585" cy="3218180"/>
                    </a:xfrm>
                    <a:prstGeom prst="rect">
                      <a:avLst/>
                    </a:prstGeom>
                    <a:noFill/>
                    <a:ln>
                      <a:noFill/>
                    </a:ln>
                  </pic:spPr>
                </pic:pic>
              </a:graphicData>
            </a:graphic>
          </wp:inline>
        </w:drawing>
      </w:r>
    </w:p>
    <w:sectPr w:rsidR="003206A5">
      <w:footerReference w:type="default" r:id="rId28"/>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708BF" w14:textId="77777777" w:rsidR="00767BF8" w:rsidRDefault="00767BF8">
      <w:pPr>
        <w:spacing w:after="0" w:line="240" w:lineRule="auto"/>
      </w:pPr>
      <w:r>
        <w:separator/>
      </w:r>
    </w:p>
  </w:endnote>
  <w:endnote w:type="continuationSeparator" w:id="0">
    <w:p w14:paraId="3C972043" w14:textId="77777777" w:rsidR="00767BF8" w:rsidRDefault="00767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227933"/>
      <w:docPartObj>
        <w:docPartGallery w:val="Page Numbers (Bottom of Page)"/>
        <w:docPartUnique/>
      </w:docPartObj>
    </w:sdtPr>
    <w:sdtEndPr>
      <w:rPr>
        <w:noProof/>
      </w:rPr>
    </w:sdtEndPr>
    <w:sdtContent>
      <w:p w14:paraId="5CF45917" w14:textId="77777777" w:rsidR="003926F9" w:rsidRDefault="001337A0">
        <w:pPr>
          <w:pStyle w:val="Footer"/>
        </w:pPr>
        <w:r>
          <w:fldChar w:fldCharType="begin"/>
        </w:r>
        <w:r>
          <w:instrText xml:space="preserve"> PAGE   \* MERGEFORMAT </w:instrText>
        </w:r>
        <w:r>
          <w:fldChar w:fldCharType="separate"/>
        </w:r>
        <w:r w:rsidR="003206A5">
          <w:rPr>
            <w:noProof/>
          </w:rPr>
          <w:t>20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0AFD4" w14:textId="77777777" w:rsidR="00767BF8" w:rsidRDefault="00767BF8">
      <w:pPr>
        <w:spacing w:after="0" w:line="240" w:lineRule="auto"/>
      </w:pPr>
      <w:r>
        <w:separator/>
      </w:r>
    </w:p>
  </w:footnote>
  <w:footnote w:type="continuationSeparator" w:id="0">
    <w:p w14:paraId="162D9BB0" w14:textId="77777777" w:rsidR="00767BF8" w:rsidRDefault="00767BF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7BE8DF8"/>
    <w:lvl w:ilvl="0">
      <w:start w:val="1"/>
      <w:numFmt w:val="decimal"/>
      <w:lvlText w:val="%1."/>
      <w:lvlJc w:val="left"/>
      <w:pPr>
        <w:tabs>
          <w:tab w:val="num" w:pos="1800"/>
        </w:tabs>
        <w:ind w:left="1800" w:hanging="360"/>
      </w:pPr>
    </w:lvl>
  </w:abstractNum>
  <w:abstractNum w:abstractNumId="1">
    <w:nsid w:val="FFFFFF7D"/>
    <w:multiLevelType w:val="singleLevel"/>
    <w:tmpl w:val="B9EAC70A"/>
    <w:lvl w:ilvl="0">
      <w:start w:val="1"/>
      <w:numFmt w:val="decimal"/>
      <w:lvlText w:val="%1."/>
      <w:lvlJc w:val="left"/>
      <w:pPr>
        <w:tabs>
          <w:tab w:val="num" w:pos="1440"/>
        </w:tabs>
        <w:ind w:left="1440" w:hanging="360"/>
      </w:pPr>
    </w:lvl>
  </w:abstractNum>
  <w:abstractNum w:abstractNumId="2">
    <w:nsid w:val="FFFFFF7E"/>
    <w:multiLevelType w:val="singleLevel"/>
    <w:tmpl w:val="2110C330"/>
    <w:lvl w:ilvl="0">
      <w:start w:val="1"/>
      <w:numFmt w:val="decimal"/>
      <w:lvlText w:val="%1."/>
      <w:lvlJc w:val="left"/>
      <w:pPr>
        <w:tabs>
          <w:tab w:val="num" w:pos="1080"/>
        </w:tabs>
        <w:ind w:left="1080" w:hanging="360"/>
      </w:pPr>
    </w:lvl>
  </w:abstractNum>
  <w:abstractNum w:abstractNumId="3">
    <w:nsid w:val="FFFFFF7F"/>
    <w:multiLevelType w:val="singleLevel"/>
    <w:tmpl w:val="9D9864C4"/>
    <w:lvl w:ilvl="0">
      <w:start w:val="1"/>
      <w:numFmt w:val="decimal"/>
      <w:lvlText w:val="%1."/>
      <w:lvlJc w:val="left"/>
      <w:pPr>
        <w:tabs>
          <w:tab w:val="num" w:pos="720"/>
        </w:tabs>
        <w:ind w:left="720" w:hanging="360"/>
      </w:pPr>
    </w:lvl>
  </w:abstractNum>
  <w:abstractNum w:abstractNumId="4">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0BCA05E"/>
    <w:lvl w:ilvl="0">
      <w:start w:val="1"/>
      <w:numFmt w:val="decimal"/>
      <w:lvlText w:val="%1."/>
      <w:lvlJc w:val="left"/>
      <w:pPr>
        <w:tabs>
          <w:tab w:val="num" w:pos="360"/>
        </w:tabs>
        <w:ind w:left="360" w:hanging="360"/>
      </w:pPr>
    </w:lvl>
  </w:abstractNum>
  <w:abstractNum w:abstractNumId="9">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nsid w:val="019447C5"/>
    <w:multiLevelType w:val="hybridMultilevel"/>
    <w:tmpl w:val="C13C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6026DB"/>
    <w:multiLevelType w:val="hybridMultilevel"/>
    <w:tmpl w:val="8ECA7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3201A8"/>
    <w:multiLevelType w:val="hybridMultilevel"/>
    <w:tmpl w:val="AD24C7DE"/>
    <w:lvl w:ilvl="0" w:tplc="30F6C010">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DE2254A"/>
    <w:multiLevelType w:val="hybridMultilevel"/>
    <w:tmpl w:val="CD863D7C"/>
    <w:lvl w:ilvl="0" w:tplc="DC60F7E0">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CBF"/>
    <w:rsid w:val="00010A4E"/>
    <w:rsid w:val="00023609"/>
    <w:rsid w:val="00023770"/>
    <w:rsid w:val="00035DD7"/>
    <w:rsid w:val="00046277"/>
    <w:rsid w:val="00064A8D"/>
    <w:rsid w:val="00091624"/>
    <w:rsid w:val="0009408C"/>
    <w:rsid w:val="000B2616"/>
    <w:rsid w:val="000B54FD"/>
    <w:rsid w:val="000D0FBD"/>
    <w:rsid w:val="000D7A51"/>
    <w:rsid w:val="000F0125"/>
    <w:rsid w:val="000F11EA"/>
    <w:rsid w:val="000F6403"/>
    <w:rsid w:val="001029CB"/>
    <w:rsid w:val="0010592A"/>
    <w:rsid w:val="00110299"/>
    <w:rsid w:val="001337A0"/>
    <w:rsid w:val="00136A79"/>
    <w:rsid w:val="0014032E"/>
    <w:rsid w:val="0015782A"/>
    <w:rsid w:val="00163BC8"/>
    <w:rsid w:val="00167C45"/>
    <w:rsid w:val="00195D31"/>
    <w:rsid w:val="001B374B"/>
    <w:rsid w:val="001E237D"/>
    <w:rsid w:val="001E332C"/>
    <w:rsid w:val="002022DC"/>
    <w:rsid w:val="00202631"/>
    <w:rsid w:val="00207602"/>
    <w:rsid w:val="00214C09"/>
    <w:rsid w:val="002261BE"/>
    <w:rsid w:val="00243557"/>
    <w:rsid w:val="00252876"/>
    <w:rsid w:val="00256740"/>
    <w:rsid w:val="002B58C7"/>
    <w:rsid w:val="003206A5"/>
    <w:rsid w:val="003208A7"/>
    <w:rsid w:val="00321A50"/>
    <w:rsid w:val="00332C5B"/>
    <w:rsid w:val="00357850"/>
    <w:rsid w:val="0038599A"/>
    <w:rsid w:val="003859F7"/>
    <w:rsid w:val="003926F9"/>
    <w:rsid w:val="003A0D43"/>
    <w:rsid w:val="003A5C06"/>
    <w:rsid w:val="003A6505"/>
    <w:rsid w:val="003C14F1"/>
    <w:rsid w:val="003C3479"/>
    <w:rsid w:val="003D7362"/>
    <w:rsid w:val="003E430E"/>
    <w:rsid w:val="003F6424"/>
    <w:rsid w:val="00400D33"/>
    <w:rsid w:val="004465AA"/>
    <w:rsid w:val="00452BB9"/>
    <w:rsid w:val="00470F87"/>
    <w:rsid w:val="00473066"/>
    <w:rsid w:val="00484BA6"/>
    <w:rsid w:val="004925CF"/>
    <w:rsid w:val="004A175B"/>
    <w:rsid w:val="004A25D7"/>
    <w:rsid w:val="004A495F"/>
    <w:rsid w:val="004A52ED"/>
    <w:rsid w:val="004B6F2C"/>
    <w:rsid w:val="004C769D"/>
    <w:rsid w:val="005052E1"/>
    <w:rsid w:val="005067A3"/>
    <w:rsid w:val="005072D2"/>
    <w:rsid w:val="0051226D"/>
    <w:rsid w:val="0052468C"/>
    <w:rsid w:val="0052503E"/>
    <w:rsid w:val="00563720"/>
    <w:rsid w:val="005825E7"/>
    <w:rsid w:val="005919A3"/>
    <w:rsid w:val="00596D50"/>
    <w:rsid w:val="005A5FD8"/>
    <w:rsid w:val="005B4DC2"/>
    <w:rsid w:val="005B5604"/>
    <w:rsid w:val="005C38AB"/>
    <w:rsid w:val="005C644E"/>
    <w:rsid w:val="005E2A2A"/>
    <w:rsid w:val="00600C02"/>
    <w:rsid w:val="006225D7"/>
    <w:rsid w:val="0067462F"/>
    <w:rsid w:val="00686389"/>
    <w:rsid w:val="00690D14"/>
    <w:rsid w:val="006A33DE"/>
    <w:rsid w:val="006B02AD"/>
    <w:rsid w:val="006C0987"/>
    <w:rsid w:val="006C7B63"/>
    <w:rsid w:val="00725FB9"/>
    <w:rsid w:val="007562E2"/>
    <w:rsid w:val="00767BF8"/>
    <w:rsid w:val="00784A96"/>
    <w:rsid w:val="007D4C10"/>
    <w:rsid w:val="007E2255"/>
    <w:rsid w:val="007F17C9"/>
    <w:rsid w:val="007F405C"/>
    <w:rsid w:val="00820B3B"/>
    <w:rsid w:val="00837682"/>
    <w:rsid w:val="008453E6"/>
    <w:rsid w:val="00847107"/>
    <w:rsid w:val="008512D7"/>
    <w:rsid w:val="00887971"/>
    <w:rsid w:val="008B224C"/>
    <w:rsid w:val="008C360D"/>
    <w:rsid w:val="008C5D02"/>
    <w:rsid w:val="008C7EEA"/>
    <w:rsid w:val="008D1693"/>
    <w:rsid w:val="008D3F62"/>
    <w:rsid w:val="00915BC0"/>
    <w:rsid w:val="00923614"/>
    <w:rsid w:val="00923B46"/>
    <w:rsid w:val="00947872"/>
    <w:rsid w:val="0097049A"/>
    <w:rsid w:val="00985F67"/>
    <w:rsid w:val="00994C94"/>
    <w:rsid w:val="009B7B3F"/>
    <w:rsid w:val="009C3B4F"/>
    <w:rsid w:val="009C5083"/>
    <w:rsid w:val="009E51CD"/>
    <w:rsid w:val="009E706D"/>
    <w:rsid w:val="009F2E56"/>
    <w:rsid w:val="00A063FD"/>
    <w:rsid w:val="00A177D8"/>
    <w:rsid w:val="00A223A3"/>
    <w:rsid w:val="00A63647"/>
    <w:rsid w:val="00A647C5"/>
    <w:rsid w:val="00A71B80"/>
    <w:rsid w:val="00A85931"/>
    <w:rsid w:val="00AA04FC"/>
    <w:rsid w:val="00AA4E21"/>
    <w:rsid w:val="00AB10B4"/>
    <w:rsid w:val="00AC0F96"/>
    <w:rsid w:val="00AD3574"/>
    <w:rsid w:val="00AD6FBC"/>
    <w:rsid w:val="00B030D8"/>
    <w:rsid w:val="00B33FC4"/>
    <w:rsid w:val="00B35F7D"/>
    <w:rsid w:val="00B508C2"/>
    <w:rsid w:val="00B7763B"/>
    <w:rsid w:val="00BB2418"/>
    <w:rsid w:val="00BD4405"/>
    <w:rsid w:val="00BF0748"/>
    <w:rsid w:val="00C179CB"/>
    <w:rsid w:val="00C2342F"/>
    <w:rsid w:val="00C2466A"/>
    <w:rsid w:val="00C25A25"/>
    <w:rsid w:val="00C377E8"/>
    <w:rsid w:val="00C402AB"/>
    <w:rsid w:val="00C43442"/>
    <w:rsid w:val="00C62CF8"/>
    <w:rsid w:val="00C95120"/>
    <w:rsid w:val="00C96FEC"/>
    <w:rsid w:val="00CE126C"/>
    <w:rsid w:val="00CE6FDD"/>
    <w:rsid w:val="00D16999"/>
    <w:rsid w:val="00D34F59"/>
    <w:rsid w:val="00D51D2D"/>
    <w:rsid w:val="00D96CBF"/>
    <w:rsid w:val="00DC17E8"/>
    <w:rsid w:val="00DD0DC6"/>
    <w:rsid w:val="00E017C0"/>
    <w:rsid w:val="00E3270D"/>
    <w:rsid w:val="00E51D04"/>
    <w:rsid w:val="00E61882"/>
    <w:rsid w:val="00E850EB"/>
    <w:rsid w:val="00EA1A16"/>
    <w:rsid w:val="00EA259D"/>
    <w:rsid w:val="00EC2B1F"/>
    <w:rsid w:val="00F31436"/>
    <w:rsid w:val="00F3774D"/>
    <w:rsid w:val="00F42DF2"/>
    <w:rsid w:val="00F43FFC"/>
    <w:rsid w:val="00F4736F"/>
    <w:rsid w:val="00F56D2C"/>
    <w:rsid w:val="00F570A9"/>
    <w:rsid w:val="00F616EB"/>
    <w:rsid w:val="00F732FC"/>
    <w:rsid w:val="00F81E5C"/>
    <w:rsid w:val="00F8500B"/>
    <w:rsid w:val="00FC4288"/>
    <w:rsid w:val="00FD7E7C"/>
    <w:rsid w:val="00FE0C8F"/>
    <w:rsid w:val="00FE5875"/>
    <w:rsid w:val="00FE7C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572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F473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edukseo/Library/Containers/com.microsoft.Word/Data/Library/Caches/4105/TM10002077/Catalog.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Catalog.dotx</Template>
  <TotalTime>51</TotalTime>
  <Pages>20</Pages>
  <Words>1218</Words>
  <Characters>6946</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 Seo</dc:creator>
  <cp:keywords/>
  <dc:description/>
  <cp:lastModifiedBy>Jae Seo</cp:lastModifiedBy>
  <cp:revision>110</cp:revision>
  <dcterms:created xsi:type="dcterms:W3CDTF">2016-11-02T22:26:00Z</dcterms:created>
  <dcterms:modified xsi:type="dcterms:W3CDTF">2016-11-02T23:36:00Z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